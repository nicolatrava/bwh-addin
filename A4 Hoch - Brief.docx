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6161" w14:textId="77777777" w:rsidR="008825E4" w:rsidRDefault="008825E4" w:rsidP="008825E4">
      <w:pPr>
        <w:rPr>
          <w:rFonts w:ascii="Instrument Sans" w:hAnsi="Instrument Sans"/>
          <w:sz w:val="20"/>
          <w:szCs w:val="20"/>
        </w:rPr>
      </w:pPr>
    </w:p>
    <w:p w14:paraId="48521B5B" w14:textId="77777777" w:rsidR="008825E4" w:rsidRDefault="008825E4" w:rsidP="008825E4">
      <w:pPr>
        <w:rPr>
          <w:rFonts w:ascii="Instrument Sans" w:hAnsi="Instrument Sans"/>
          <w:sz w:val="20"/>
          <w:szCs w:val="20"/>
        </w:rPr>
      </w:pPr>
    </w:p>
    <w:p w14:paraId="6EE4397B" w14:textId="77777777" w:rsidR="008825E4" w:rsidRDefault="008825E4" w:rsidP="008825E4">
      <w:pPr>
        <w:rPr>
          <w:rFonts w:ascii="Instrument Sans" w:hAnsi="Instrument Sans"/>
          <w:sz w:val="20"/>
          <w:szCs w:val="20"/>
        </w:rPr>
      </w:pPr>
    </w:p>
    <w:p w14:paraId="34B81E49" w14:textId="77777777" w:rsidR="008825E4" w:rsidRDefault="008825E4" w:rsidP="008825E4">
      <w:pPr>
        <w:rPr>
          <w:rFonts w:ascii="Instrument Sans" w:hAnsi="Instrument Sans"/>
          <w:sz w:val="20"/>
          <w:szCs w:val="20"/>
        </w:rPr>
      </w:pPr>
    </w:p>
    <w:p w14:paraId="2BB35629" w14:textId="77777777" w:rsidR="008825E4" w:rsidRDefault="008825E4" w:rsidP="008825E4">
      <w:pPr>
        <w:rPr>
          <w:rFonts w:ascii="Instrument Sans" w:hAnsi="Instrument Sans"/>
          <w:sz w:val="20"/>
          <w:szCs w:val="20"/>
        </w:rPr>
      </w:pPr>
    </w:p>
    <w:p w14:paraId="27F578CF" w14:textId="166E9769" w:rsidR="008825E4" w:rsidRPr="00F73351" w:rsidRDefault="008825E4" w:rsidP="008825E4">
      <w:pPr>
        <w:rPr>
          <w:rFonts w:ascii="Instrument Sans" w:hAnsi="Instrument Sans"/>
          <w:sz w:val="20"/>
          <w:szCs w:val="20"/>
        </w:rPr>
      </w:pPr>
      <w:r w:rsidRPr="00A07EFF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4638B78F" wp14:editId="08E6BCA6">
                <wp:extent cx="2307600" cy="1015200"/>
                <wp:effectExtent l="0" t="0" r="0" b="13970"/>
                <wp:docPr id="57125038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600" cy="101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28B35" w14:textId="77777777" w:rsidR="008825E4" w:rsidRPr="00A44FB3" w:rsidRDefault="008825E4" w:rsidP="008825E4">
                            <w:pPr>
                              <w:pStyle w:val="WHAdressfeld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Anrede</w:t>
                            </w:r>
                          </w:p>
                          <w:p w14:paraId="41735376" w14:textId="77777777" w:rsidR="008825E4" w:rsidRPr="00A44FB3" w:rsidRDefault="008825E4" w:rsidP="008825E4">
                            <w:pPr>
                              <w:pStyle w:val="WHAdressfeld"/>
                              <w:rPr>
                                <w:szCs w:val="20"/>
                              </w:rPr>
                            </w:pPr>
                            <w:r w:rsidRPr="00A44FB3">
                              <w:rPr>
                                <w:szCs w:val="20"/>
                              </w:rPr>
                              <w:t>Vorname Name</w:t>
                            </w:r>
                          </w:p>
                          <w:p w14:paraId="0055A7C5" w14:textId="77777777" w:rsidR="008825E4" w:rsidRPr="00A44FB3" w:rsidRDefault="008825E4" w:rsidP="008825E4">
                            <w:pPr>
                              <w:pStyle w:val="WHAdressfeld"/>
                              <w:rPr>
                                <w:szCs w:val="20"/>
                              </w:rPr>
                            </w:pPr>
                            <w:r w:rsidRPr="00A44FB3">
                              <w:rPr>
                                <w:szCs w:val="20"/>
                              </w:rPr>
                              <w:t>Firma</w:t>
                            </w:r>
                          </w:p>
                          <w:p w14:paraId="7111D222" w14:textId="77777777" w:rsidR="008825E4" w:rsidRPr="00A44FB3" w:rsidRDefault="008825E4" w:rsidP="008825E4">
                            <w:pPr>
                              <w:pStyle w:val="WHAdressfeld"/>
                              <w:rPr>
                                <w:szCs w:val="20"/>
                              </w:rPr>
                            </w:pPr>
                            <w:r w:rsidRPr="00A44FB3">
                              <w:rPr>
                                <w:szCs w:val="20"/>
                              </w:rPr>
                              <w:t>Adresse</w:t>
                            </w:r>
                          </w:p>
                          <w:p w14:paraId="53B74A94" w14:textId="77777777" w:rsidR="008825E4" w:rsidRPr="0086501D" w:rsidRDefault="008825E4" w:rsidP="008825E4">
                            <w:pPr>
                              <w:pStyle w:val="WHAdressfeld"/>
                            </w:pPr>
                            <w:proofErr w:type="gramStart"/>
                            <w:r w:rsidRPr="00A44FB3">
                              <w:rPr>
                                <w:szCs w:val="20"/>
                              </w:rPr>
                              <w:t>PLZ</w:t>
                            </w:r>
                            <w:r>
                              <w:rPr>
                                <w:szCs w:val="20"/>
                              </w:rPr>
                              <w:t xml:space="preserve"> </w:t>
                            </w:r>
                            <w:r w:rsidRPr="00A44FB3">
                              <w:rPr>
                                <w:szCs w:val="20"/>
                              </w:rPr>
                              <w:t>Ort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38B78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width:181.7pt;height:7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" filled="f" stroked="f" strokeweight=".5pt">
                <v:textbox inset="0,0,0,0">
                  <w:txbxContent>
                    <w:p w14:paraId="6B128B35" w14:textId="77777777" w:rsidR="008825E4" w:rsidRPr="00A44FB3" w:rsidRDefault="008825E4" w:rsidP="008825E4">
                      <w:pPr>
                        <w:pStyle w:val="WHAdressfeld"/>
                        <w:rPr>
                          <w:szCs w:val="20"/>
                        </w:rPr>
                      </w:pPr>
                      <w:r>
                        <w:rPr>
                          <w:szCs w:val="20"/>
                        </w:rPr>
                        <w:t>Anrede</w:t>
                      </w:r>
                    </w:p>
                    <w:p w14:paraId="41735376" w14:textId="77777777" w:rsidR="008825E4" w:rsidRPr="00A44FB3" w:rsidRDefault="008825E4" w:rsidP="008825E4">
                      <w:pPr>
                        <w:pStyle w:val="WHAdressfeld"/>
                        <w:rPr>
                          <w:szCs w:val="20"/>
                        </w:rPr>
                      </w:pPr>
                      <w:r w:rsidRPr="00A44FB3">
                        <w:rPr>
                          <w:szCs w:val="20"/>
                        </w:rPr>
                        <w:t>Vorname Name</w:t>
                      </w:r>
                    </w:p>
                    <w:p w14:paraId="0055A7C5" w14:textId="77777777" w:rsidR="008825E4" w:rsidRPr="00A44FB3" w:rsidRDefault="008825E4" w:rsidP="008825E4">
                      <w:pPr>
                        <w:pStyle w:val="WHAdressfeld"/>
                        <w:rPr>
                          <w:szCs w:val="20"/>
                        </w:rPr>
                      </w:pPr>
                      <w:r w:rsidRPr="00A44FB3">
                        <w:rPr>
                          <w:szCs w:val="20"/>
                        </w:rPr>
                        <w:t>Firma</w:t>
                      </w:r>
                    </w:p>
                    <w:p w14:paraId="7111D222" w14:textId="77777777" w:rsidR="008825E4" w:rsidRPr="00A44FB3" w:rsidRDefault="008825E4" w:rsidP="008825E4">
                      <w:pPr>
                        <w:pStyle w:val="WHAdressfeld"/>
                        <w:rPr>
                          <w:szCs w:val="20"/>
                        </w:rPr>
                      </w:pPr>
                      <w:r w:rsidRPr="00A44FB3">
                        <w:rPr>
                          <w:szCs w:val="20"/>
                        </w:rPr>
                        <w:t>Adresse</w:t>
                      </w:r>
                    </w:p>
                    <w:p w14:paraId="53B74A94" w14:textId="77777777" w:rsidR="008825E4" w:rsidRPr="0086501D" w:rsidRDefault="008825E4" w:rsidP="008825E4">
                      <w:pPr>
                        <w:pStyle w:val="WHAdressfeld"/>
                      </w:pPr>
                      <w:proofErr w:type="gramStart"/>
                      <w:r w:rsidRPr="00A44FB3">
                        <w:rPr>
                          <w:szCs w:val="20"/>
                        </w:rPr>
                        <w:t>PLZ</w:t>
                      </w:r>
                      <w:r>
                        <w:rPr>
                          <w:szCs w:val="20"/>
                        </w:rPr>
                        <w:t xml:space="preserve"> </w:t>
                      </w:r>
                      <w:r w:rsidRPr="00A44FB3">
                        <w:rPr>
                          <w:szCs w:val="20"/>
                        </w:rPr>
                        <w:t>Ort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F287638" w14:textId="77777777" w:rsidR="008825E4" w:rsidRDefault="008825E4" w:rsidP="008825E4">
      <w:pPr>
        <w:rPr>
          <w:rFonts w:ascii="Instrument Sans" w:hAnsi="Instrument Sans"/>
          <w:sz w:val="20"/>
          <w:szCs w:val="20"/>
        </w:rPr>
      </w:pPr>
    </w:p>
    <w:p w14:paraId="1E4BEDBB" w14:textId="77777777" w:rsidR="008825E4" w:rsidRPr="00F73351" w:rsidRDefault="008825E4" w:rsidP="008825E4">
      <w:pPr>
        <w:rPr>
          <w:rFonts w:ascii="Instrument Sans" w:hAnsi="Instrument Sans"/>
          <w:sz w:val="20"/>
          <w:szCs w:val="20"/>
        </w:rPr>
      </w:pPr>
    </w:p>
    <w:p w14:paraId="61EBD8ED" w14:textId="77777777" w:rsidR="008825E4" w:rsidRPr="00C1077F" w:rsidRDefault="008825E4" w:rsidP="008825E4">
      <w:pPr>
        <w:pStyle w:val="WHDatumsfeld"/>
      </w:pPr>
    </w:p>
    <w:p w14:paraId="2FEDEC91" w14:textId="77777777" w:rsidR="008825E4" w:rsidRDefault="008825E4" w:rsidP="008825E4">
      <w:pPr>
        <w:rPr>
          <w:sz w:val="16"/>
          <w:szCs w:val="16"/>
        </w:rPr>
      </w:pPr>
      <w:r>
        <w:rPr>
          <w:sz w:val="16"/>
          <w:szCs w:val="16"/>
        </w:rPr>
        <w:t>19.10.2025</w:t>
      </w:r>
    </w:p>
    <w:p w14:paraId="559942CD" w14:textId="77777777" w:rsidR="008825E4" w:rsidRPr="00A07EFF" w:rsidRDefault="008825E4" w:rsidP="008825E4">
      <w:pPr>
        <w:rPr>
          <w:rFonts w:ascii="Instrument Sans" w:hAnsi="Instrument Sans"/>
          <w:sz w:val="16"/>
          <w:szCs w:val="16"/>
        </w:rPr>
      </w:pPr>
    </w:p>
    <w:p w14:paraId="73A4A14A" w14:textId="77777777" w:rsidR="008825E4" w:rsidRPr="00F73351" w:rsidRDefault="008825E4" w:rsidP="008825E4">
      <w:pPr>
        <w:pStyle w:val="WHBetreff"/>
      </w:pPr>
      <w:r w:rsidRPr="00F73351">
        <w:fldChar w:fldCharType="begin">
          <w:ffData>
            <w:name w:val="Text3"/>
            <w:enabled/>
            <w:calcOnExit w:val="0"/>
            <w:textInput>
              <w:default w:val="Betreff"/>
            </w:textInput>
          </w:ffData>
        </w:fldChar>
      </w:r>
      <w:bookmarkStart w:id="0" w:name="Text3"/>
      <w:r w:rsidRPr="00F73351">
        <w:instrText xml:space="preserve"> FORMTEXT </w:instrText>
      </w:r>
      <w:r w:rsidRPr="00F73351">
        <w:fldChar w:fldCharType="separate"/>
      </w:r>
      <w:r w:rsidRPr="00F73351">
        <w:rPr>
          <w:noProof/>
        </w:rPr>
        <w:t>Betreff</w:t>
      </w:r>
      <w:r w:rsidRPr="00F73351">
        <w:fldChar w:fldCharType="end"/>
      </w:r>
      <w:bookmarkEnd w:id="0"/>
    </w:p>
    <w:p w14:paraId="0DCC8687" w14:textId="77777777" w:rsidR="008825E4" w:rsidRPr="00F73351" w:rsidRDefault="008825E4" w:rsidP="008825E4">
      <w:pPr>
        <w:pStyle w:val="WHText"/>
        <w:ind w:right="86"/>
        <w:rPr>
          <w:szCs w:val="20"/>
        </w:rPr>
      </w:pPr>
    </w:p>
    <w:p w14:paraId="7A519938" w14:textId="77777777" w:rsidR="008825E4" w:rsidRPr="00F73351" w:rsidRDefault="008825E4" w:rsidP="008825E4">
      <w:pPr>
        <w:pStyle w:val="WHText"/>
        <w:ind w:right="86"/>
        <w:rPr>
          <w:szCs w:val="20"/>
        </w:rPr>
      </w:pPr>
    </w:p>
    <w:p w14:paraId="276FF1AE" w14:textId="77777777" w:rsidR="008825E4" w:rsidRPr="00F73351" w:rsidRDefault="008825E4" w:rsidP="008825E4">
      <w:pPr>
        <w:pStyle w:val="WHText"/>
        <w:ind w:right="86"/>
        <w:rPr>
          <w:szCs w:val="20"/>
        </w:rPr>
      </w:pPr>
      <w:r w:rsidRPr="00F73351">
        <w:rPr>
          <w:szCs w:val="20"/>
        </w:rPr>
        <w:fldChar w:fldCharType="begin">
          <w:ffData>
            <w:name w:val="Text4"/>
            <w:enabled/>
            <w:calcOnExit w:val="0"/>
            <w:textInput>
              <w:default w:val="Anrede"/>
            </w:textInput>
          </w:ffData>
        </w:fldChar>
      </w:r>
      <w:bookmarkStart w:id="1" w:name="Text4"/>
      <w:r w:rsidRPr="00F73351">
        <w:rPr>
          <w:szCs w:val="20"/>
        </w:rPr>
        <w:instrText xml:space="preserve"> FORMTEXT </w:instrText>
      </w:r>
      <w:r w:rsidRPr="00F73351">
        <w:rPr>
          <w:szCs w:val="20"/>
        </w:rPr>
      </w:r>
      <w:r w:rsidRPr="00F73351">
        <w:rPr>
          <w:szCs w:val="20"/>
        </w:rPr>
        <w:fldChar w:fldCharType="separate"/>
      </w:r>
      <w:r w:rsidRPr="00F73351">
        <w:rPr>
          <w:noProof/>
          <w:szCs w:val="20"/>
        </w:rPr>
        <w:t>Anrede</w:t>
      </w:r>
      <w:r w:rsidRPr="00F73351">
        <w:rPr>
          <w:szCs w:val="20"/>
        </w:rPr>
        <w:fldChar w:fldCharType="end"/>
      </w:r>
      <w:bookmarkEnd w:id="1"/>
    </w:p>
    <w:p w14:paraId="0C976F44" w14:textId="77777777" w:rsidR="008825E4" w:rsidRDefault="008825E4" w:rsidP="008825E4">
      <w:pPr>
        <w:pStyle w:val="WHText"/>
        <w:ind w:right="86"/>
        <w:rPr>
          <w:szCs w:val="20"/>
        </w:rPr>
      </w:pPr>
      <w:r w:rsidRPr="00F73351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16DFDBAA" wp14:editId="24FAB471">
                <wp:simplePos x="0" y="0"/>
                <wp:positionH relativeFrom="column">
                  <wp:posOffset>4918710</wp:posOffset>
                </wp:positionH>
                <wp:positionV relativeFrom="page">
                  <wp:posOffset>4398645</wp:posOffset>
                </wp:positionV>
                <wp:extent cx="1292225" cy="2224405"/>
                <wp:effectExtent l="0" t="0" r="3175" b="4445"/>
                <wp:wrapNone/>
                <wp:docPr id="1139967604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222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C2E64" w14:textId="77777777" w:rsidR="008825E4" w:rsidRPr="00D17660" w:rsidRDefault="008825E4" w:rsidP="008825E4">
                            <w:pPr>
                              <w:pStyle w:val="WHBox"/>
                            </w:pPr>
                            <w:r w:rsidRPr="00D17660">
                              <w:t>Bürgerliches</w:t>
                            </w:r>
                          </w:p>
                          <w:p w14:paraId="247CAC63" w14:textId="77777777" w:rsidR="008825E4" w:rsidRPr="00D17660" w:rsidRDefault="008825E4" w:rsidP="008825E4">
                            <w:pPr>
                              <w:pStyle w:val="WHBox"/>
                            </w:pPr>
                            <w:r w:rsidRPr="00D17660">
                              <w:t>Waisenhaus Basel</w:t>
                            </w:r>
                          </w:p>
                          <w:p w14:paraId="5DEE27C2" w14:textId="77777777" w:rsidR="008825E4" w:rsidRPr="00D17660" w:rsidRDefault="008825E4" w:rsidP="008825E4">
                            <w:pPr>
                              <w:pStyle w:val="WHBox"/>
                            </w:pPr>
                          </w:p>
                          <w:p w14:paraId="1478167F" w14:textId="77777777" w:rsidR="008825E4" w:rsidRDefault="008825E4" w:rsidP="008825E4">
                            <w:pPr>
                              <w:pStyle w:val="WHBox"/>
                            </w:pPr>
                            <w:r w:rsidRPr="00960B85">
                              <w:t>[Abteilung]</w:t>
                            </w:r>
                          </w:p>
                          <w:p w14:paraId="5E03B185" w14:textId="77777777" w:rsidR="008825E4" w:rsidRDefault="008825E4" w:rsidP="008825E4">
                            <w:pPr>
                              <w:pStyle w:val="WHBox"/>
                            </w:pPr>
                            <w:proofErr w:type="spellStart"/>
                            <w:r>
                              <w:t>Theodorskirchplatz</w:t>
                            </w:r>
                            <w:proofErr w:type="spellEnd"/>
                            <w:r>
                              <w:t xml:space="preserve"> 7</w:t>
                            </w:r>
                          </w:p>
                          <w:p w14:paraId="4EBE1BAC" w14:textId="77777777" w:rsidR="008825E4" w:rsidRDefault="008825E4" w:rsidP="008825E4">
                            <w:pPr>
                              <w:pStyle w:val="WHBox"/>
                            </w:pPr>
                            <w:r>
                              <w:t>4058 Basel</w:t>
                            </w:r>
                          </w:p>
                          <w:p w14:paraId="6E3885F3" w14:textId="77777777" w:rsidR="008825E4" w:rsidRPr="00D17660" w:rsidRDefault="008825E4" w:rsidP="008825E4">
                            <w:pPr>
                              <w:pStyle w:val="WHBox"/>
                            </w:pPr>
                          </w:p>
                          <w:p w14:paraId="0977ADC5" w14:textId="77777777" w:rsidR="008825E4" w:rsidRPr="007E16F2" w:rsidRDefault="008825E4" w:rsidP="008825E4">
                            <w:pPr>
                              <w:pStyle w:val="WHBox"/>
                            </w:pPr>
                            <w:r w:rsidRPr="003711F0">
                              <w:t>[Vorname] [Nachname]</w:t>
                            </w:r>
                          </w:p>
                          <w:p w14:paraId="4F522705" w14:textId="77777777" w:rsidR="008825E4" w:rsidRPr="007E16F2" w:rsidRDefault="008825E4" w:rsidP="008825E4">
                            <w:pPr>
                              <w:pStyle w:val="WHBox"/>
                            </w:pPr>
                            <w:r w:rsidRPr="00AE5AEA">
                              <w:t>[Funktion]</w:t>
                            </w:r>
                          </w:p>
                          <w:p w14:paraId="1DAFDD76" w14:textId="77777777" w:rsidR="008825E4" w:rsidRPr="00D17660" w:rsidRDefault="008825E4" w:rsidP="008825E4">
                            <w:pPr>
                              <w:pStyle w:val="WHBox"/>
                            </w:pPr>
                          </w:p>
                          <w:p w14:paraId="7ECFA7E5" w14:textId="77777777" w:rsidR="008825E4" w:rsidRDefault="008825E4" w:rsidP="008825E4">
                            <w:pPr>
                              <w:pStyle w:val="WHBox"/>
                            </w:pPr>
                            <w:r w:rsidRPr="00DC6D37">
                              <w:t xml:space="preserve">[Telefon] </w:t>
                            </w:r>
                          </w:p>
                          <w:p w14:paraId="7F68E696" w14:textId="77777777" w:rsidR="008825E4" w:rsidRDefault="008825E4" w:rsidP="008825E4">
                            <w:pPr>
                              <w:pStyle w:val="WHBox"/>
                            </w:pPr>
                            <w:r w:rsidRPr="00AE5AEA">
                              <w:t>[E-Mail]</w:t>
                            </w:r>
                          </w:p>
                          <w:p w14:paraId="766305FE" w14:textId="77777777" w:rsidR="008825E4" w:rsidRPr="00D17660" w:rsidRDefault="008825E4" w:rsidP="008825E4">
                            <w:pPr>
                              <w:pStyle w:val="WHBox"/>
                            </w:pPr>
                            <w:r>
                              <w:t>@</w:t>
                            </w:r>
                            <w:r w:rsidRPr="00D17660">
                              <w:t>waisehuus.ch</w:t>
                            </w:r>
                          </w:p>
                          <w:p w14:paraId="4FE9EB11" w14:textId="77777777" w:rsidR="008825E4" w:rsidRPr="00D17660" w:rsidRDefault="008825E4" w:rsidP="008825E4">
                            <w:pPr>
                              <w:pStyle w:val="WHBox"/>
                            </w:pPr>
                          </w:p>
                          <w:p w14:paraId="5BEBC683" w14:textId="77777777" w:rsidR="008825E4" w:rsidRPr="00D17660" w:rsidRDefault="008825E4" w:rsidP="008825E4">
                            <w:pPr>
                              <w:pStyle w:val="WHBox"/>
                            </w:pPr>
                            <w:r w:rsidRPr="00D17660">
                              <w:t>www.waisehuus.ch</w:t>
                            </w:r>
                          </w:p>
                          <w:p w14:paraId="7F2B7989" w14:textId="77777777" w:rsidR="008825E4" w:rsidRDefault="008825E4" w:rsidP="008825E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FDBAA" id="_x0000_s1027" type="#_x0000_t202" style="position:absolute;margin-left:387.3pt;margin-top:346.35pt;width:101.75pt;height:1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" o:allowoverlap="f" filled="f" stroked="f" strokeweight=".5pt">
                <v:textbox inset="0,0,0,0">
                  <w:txbxContent>
                    <w:p w14:paraId="6CAC2E64" w14:textId="77777777" w:rsidR="008825E4" w:rsidRPr="00D17660" w:rsidRDefault="008825E4" w:rsidP="008825E4">
                      <w:pPr>
                        <w:pStyle w:val="WHBox"/>
                      </w:pPr>
                      <w:r w:rsidRPr="00D17660">
                        <w:t>Bürgerliches</w:t>
                      </w:r>
                    </w:p>
                    <w:p w14:paraId="247CAC63" w14:textId="77777777" w:rsidR="008825E4" w:rsidRPr="00D17660" w:rsidRDefault="008825E4" w:rsidP="008825E4">
                      <w:pPr>
                        <w:pStyle w:val="WHBox"/>
                      </w:pPr>
                      <w:r w:rsidRPr="00D17660">
                        <w:t>Waisenhaus Basel</w:t>
                      </w:r>
                    </w:p>
                    <w:p w14:paraId="5DEE27C2" w14:textId="77777777" w:rsidR="008825E4" w:rsidRPr="00D17660" w:rsidRDefault="008825E4" w:rsidP="008825E4">
                      <w:pPr>
                        <w:pStyle w:val="WHBox"/>
                      </w:pPr>
                    </w:p>
                    <w:p w14:paraId="1478167F" w14:textId="77777777" w:rsidR="008825E4" w:rsidRDefault="008825E4" w:rsidP="008825E4">
                      <w:pPr>
                        <w:pStyle w:val="WHBox"/>
                      </w:pPr>
                      <w:r w:rsidRPr="00960B85">
                        <w:t>[Abteilung]</w:t>
                      </w:r>
                    </w:p>
                    <w:p w14:paraId="5E03B185" w14:textId="77777777" w:rsidR="008825E4" w:rsidRDefault="008825E4" w:rsidP="008825E4">
                      <w:pPr>
                        <w:pStyle w:val="WHBox"/>
                      </w:pPr>
                      <w:proofErr w:type="spellStart"/>
                      <w:r>
                        <w:t>Theodorskirchplatz</w:t>
                      </w:r>
                      <w:proofErr w:type="spellEnd"/>
                      <w:r>
                        <w:t xml:space="preserve"> 7</w:t>
                      </w:r>
                    </w:p>
                    <w:p w14:paraId="4EBE1BAC" w14:textId="77777777" w:rsidR="008825E4" w:rsidRDefault="008825E4" w:rsidP="008825E4">
                      <w:pPr>
                        <w:pStyle w:val="WHBox"/>
                      </w:pPr>
                      <w:r>
                        <w:t>4058 Basel</w:t>
                      </w:r>
                    </w:p>
                    <w:p w14:paraId="6E3885F3" w14:textId="77777777" w:rsidR="008825E4" w:rsidRPr="00D17660" w:rsidRDefault="008825E4" w:rsidP="008825E4">
                      <w:pPr>
                        <w:pStyle w:val="WHBox"/>
                      </w:pPr>
                    </w:p>
                    <w:p w14:paraId="0977ADC5" w14:textId="77777777" w:rsidR="008825E4" w:rsidRPr="007E16F2" w:rsidRDefault="008825E4" w:rsidP="008825E4">
                      <w:pPr>
                        <w:pStyle w:val="WHBox"/>
                      </w:pPr>
                      <w:r w:rsidRPr="003711F0">
                        <w:t>[Vorname] [Nachname]</w:t>
                      </w:r>
                    </w:p>
                    <w:p w14:paraId="4F522705" w14:textId="77777777" w:rsidR="008825E4" w:rsidRPr="007E16F2" w:rsidRDefault="008825E4" w:rsidP="008825E4">
                      <w:pPr>
                        <w:pStyle w:val="WHBox"/>
                      </w:pPr>
                      <w:r w:rsidRPr="00AE5AEA">
                        <w:t>[Funktion]</w:t>
                      </w:r>
                    </w:p>
                    <w:p w14:paraId="1DAFDD76" w14:textId="77777777" w:rsidR="008825E4" w:rsidRPr="00D17660" w:rsidRDefault="008825E4" w:rsidP="008825E4">
                      <w:pPr>
                        <w:pStyle w:val="WHBox"/>
                      </w:pPr>
                    </w:p>
                    <w:p w14:paraId="7ECFA7E5" w14:textId="77777777" w:rsidR="008825E4" w:rsidRDefault="008825E4" w:rsidP="008825E4">
                      <w:pPr>
                        <w:pStyle w:val="WHBox"/>
                      </w:pPr>
                      <w:r w:rsidRPr="00DC6D37">
                        <w:t xml:space="preserve">[Telefon] </w:t>
                      </w:r>
                    </w:p>
                    <w:p w14:paraId="7F68E696" w14:textId="77777777" w:rsidR="008825E4" w:rsidRDefault="008825E4" w:rsidP="008825E4">
                      <w:pPr>
                        <w:pStyle w:val="WHBox"/>
                      </w:pPr>
                      <w:r w:rsidRPr="00AE5AEA">
                        <w:t>[E-Mail]</w:t>
                      </w:r>
                    </w:p>
                    <w:p w14:paraId="766305FE" w14:textId="77777777" w:rsidR="008825E4" w:rsidRPr="00D17660" w:rsidRDefault="008825E4" w:rsidP="008825E4">
                      <w:pPr>
                        <w:pStyle w:val="WHBox"/>
                      </w:pPr>
                      <w:r>
                        <w:t>@</w:t>
                      </w:r>
                      <w:r w:rsidRPr="00D17660">
                        <w:t>waisehuus.ch</w:t>
                      </w:r>
                    </w:p>
                    <w:p w14:paraId="4FE9EB11" w14:textId="77777777" w:rsidR="008825E4" w:rsidRPr="00D17660" w:rsidRDefault="008825E4" w:rsidP="008825E4">
                      <w:pPr>
                        <w:pStyle w:val="WHBox"/>
                      </w:pPr>
                    </w:p>
                    <w:p w14:paraId="5BEBC683" w14:textId="77777777" w:rsidR="008825E4" w:rsidRPr="00D17660" w:rsidRDefault="008825E4" w:rsidP="008825E4">
                      <w:pPr>
                        <w:pStyle w:val="WHBox"/>
                      </w:pPr>
                      <w:r w:rsidRPr="00D17660">
                        <w:t>www.waisehuus.ch</w:t>
                      </w:r>
                    </w:p>
                    <w:p w14:paraId="7F2B7989" w14:textId="77777777" w:rsidR="008825E4" w:rsidRDefault="008825E4" w:rsidP="008825E4"/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28942905" w14:textId="77777777" w:rsidR="008825E4" w:rsidRPr="00543023" w:rsidRDefault="008825E4" w:rsidP="008825E4">
      <w:pPr>
        <w:pStyle w:val="WHText"/>
        <w:ind w:right="86"/>
        <w:rPr>
          <w:szCs w:val="20"/>
        </w:rPr>
      </w:pPr>
      <w:r w:rsidRPr="00F73351">
        <w:rPr>
          <w:szCs w:val="20"/>
        </w:rPr>
        <w:fldChar w:fldCharType="begin">
          <w:ffData>
            <w:name w:val=""/>
            <w:enabled/>
            <w:calcOnExit w:val="0"/>
            <w:textInput>
              <w:default w:val="Text"/>
            </w:textInput>
          </w:ffData>
        </w:fldChar>
      </w:r>
      <w:r w:rsidRPr="00F73351">
        <w:rPr>
          <w:szCs w:val="20"/>
        </w:rPr>
        <w:instrText xml:space="preserve"> FORMTEXT </w:instrText>
      </w:r>
      <w:r w:rsidRPr="00F73351">
        <w:rPr>
          <w:szCs w:val="20"/>
        </w:rPr>
      </w:r>
      <w:r w:rsidRPr="00F73351">
        <w:rPr>
          <w:szCs w:val="20"/>
        </w:rPr>
        <w:fldChar w:fldCharType="separate"/>
      </w:r>
      <w:r w:rsidRPr="00F73351">
        <w:rPr>
          <w:noProof/>
          <w:szCs w:val="20"/>
        </w:rPr>
        <w:t>Text</w:t>
      </w:r>
      <w:r w:rsidRPr="00F73351">
        <w:rPr>
          <w:szCs w:val="20"/>
        </w:rPr>
        <w:fldChar w:fldCharType="end"/>
      </w:r>
    </w:p>
    <w:p w14:paraId="56F669D3" w14:textId="77777777" w:rsidR="008825E4" w:rsidRPr="00543023" w:rsidRDefault="008825E4" w:rsidP="008825E4">
      <w:pPr>
        <w:pStyle w:val="WHText"/>
        <w:ind w:right="86"/>
        <w:rPr>
          <w:szCs w:val="20"/>
        </w:rPr>
      </w:pPr>
    </w:p>
    <w:p w14:paraId="4646A8A8" w14:textId="77777777" w:rsidR="008825E4" w:rsidRPr="00F73351" w:rsidRDefault="008825E4" w:rsidP="008825E4">
      <w:pPr>
        <w:pStyle w:val="WHText"/>
        <w:ind w:right="86"/>
        <w:rPr>
          <w:szCs w:val="20"/>
        </w:rPr>
      </w:pPr>
      <w:r w:rsidRPr="00F73351">
        <w:rPr>
          <w:szCs w:val="20"/>
        </w:rPr>
        <w:t>Freundliche Grüsse</w:t>
      </w:r>
    </w:p>
    <w:p w14:paraId="1FC1092E" w14:textId="77777777" w:rsidR="008825E4" w:rsidRPr="00F73351" w:rsidRDefault="008825E4" w:rsidP="008825E4">
      <w:pPr>
        <w:pStyle w:val="WHText"/>
        <w:ind w:right="86"/>
        <w:rPr>
          <w:szCs w:val="20"/>
        </w:rPr>
      </w:pPr>
    </w:p>
    <w:p w14:paraId="4B89DC83" w14:textId="77777777" w:rsidR="008825E4" w:rsidRPr="00F73351" w:rsidRDefault="008825E4" w:rsidP="008825E4">
      <w:pPr>
        <w:pStyle w:val="WHText"/>
        <w:ind w:right="86"/>
        <w:rPr>
          <w:szCs w:val="20"/>
        </w:rPr>
      </w:pPr>
    </w:p>
    <w:p w14:paraId="02DD6D47" w14:textId="77777777" w:rsidR="008825E4" w:rsidRPr="00F73351" w:rsidRDefault="008825E4" w:rsidP="008825E4">
      <w:pPr>
        <w:pStyle w:val="WHText"/>
        <w:ind w:right="86"/>
        <w:rPr>
          <w:szCs w:val="20"/>
        </w:rPr>
      </w:pPr>
    </w:p>
    <w:p w14:paraId="03B5EE8D" w14:textId="77777777" w:rsidR="008825E4" w:rsidRPr="00F73351" w:rsidRDefault="008825E4" w:rsidP="008825E4">
      <w:pPr>
        <w:pStyle w:val="WHText"/>
        <w:tabs>
          <w:tab w:val="left" w:pos="4253"/>
        </w:tabs>
        <w:ind w:right="86"/>
        <w:rPr>
          <w:rFonts w:cs="Instrument Sans Medium"/>
          <w:spacing w:val="1"/>
          <w:szCs w:val="20"/>
        </w:rPr>
      </w:pPr>
      <w:r w:rsidRPr="00F73351">
        <w:rPr>
          <w:rFonts w:cs="Instrument Sans Medium"/>
          <w:spacing w:val="1"/>
          <w:szCs w:val="20"/>
        </w:rPr>
        <w:t xml:space="preserve">[Vorname] [Nachname] </w:t>
      </w:r>
      <w:r w:rsidRPr="00F73351">
        <w:rPr>
          <w:rFonts w:cs="Instrument Sans Medium"/>
          <w:spacing w:val="1"/>
          <w:szCs w:val="20"/>
        </w:rPr>
        <w:tab/>
        <w:t>[Vorname] [Nachname]</w:t>
      </w:r>
    </w:p>
    <w:p w14:paraId="758D3BB6" w14:textId="77777777" w:rsidR="008825E4" w:rsidRPr="00F73351" w:rsidRDefault="008825E4" w:rsidP="008825E4">
      <w:pPr>
        <w:pStyle w:val="WHText"/>
        <w:tabs>
          <w:tab w:val="left" w:pos="4253"/>
        </w:tabs>
        <w:ind w:right="86"/>
        <w:rPr>
          <w:rFonts w:cs="Instrument Sans Medium"/>
          <w:spacing w:val="1"/>
          <w:szCs w:val="20"/>
        </w:rPr>
      </w:pPr>
      <w:r w:rsidRPr="00F73351">
        <w:rPr>
          <w:rFonts w:cs="Instrument Sans Medium"/>
          <w:spacing w:val="1"/>
          <w:szCs w:val="20"/>
        </w:rPr>
        <w:t>[Funktion]</w:t>
      </w:r>
      <w:r w:rsidRPr="00F73351">
        <w:rPr>
          <w:rFonts w:cs="Instrument Sans Medium"/>
          <w:spacing w:val="1"/>
          <w:szCs w:val="20"/>
        </w:rPr>
        <w:tab/>
        <w:t>[Funktion]</w:t>
      </w:r>
    </w:p>
    <w:p w14:paraId="6B060A88" w14:textId="48CF98F2" w:rsidR="00F20770" w:rsidRPr="006634C1" w:rsidRDefault="00F20770" w:rsidP="0059124A"/>
    <w:sectPr w:rsidR="00F20770" w:rsidRPr="006634C1">
      <w:headerReference w:type="default" r:id="rId11"/>
      <w:footerReference w:type="default" r:id="rId12"/>
      <w:pgSz w:w="11906" w:h="16838"/>
      <w:pgMar w:top="1701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C4965" w14:textId="77777777" w:rsidR="00596CF2" w:rsidRDefault="00596CF2" w:rsidP="00BD639F">
      <w:r>
        <w:separator/>
      </w:r>
    </w:p>
  </w:endnote>
  <w:endnote w:type="continuationSeparator" w:id="0">
    <w:p w14:paraId="3C10B096" w14:textId="77777777" w:rsidR="00596CF2" w:rsidRDefault="00596CF2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2139"/>
    </w:tblGrid>
    <w:tr w:rsidR="00F43A7B" w:rsidRPr="00F43A7B" w14:paraId="4C39161D" w14:textId="77777777" w:rsidTr="008515D0">
      <w:trPr>
        <w:cantSplit/>
        <w:trHeight w:val="454"/>
      </w:trPr>
      <w:tc>
        <w:tcPr>
          <w:tcW w:w="7513" w:type="dxa"/>
        </w:tcPr>
        <w:p w14:paraId="732B2256" w14:textId="0C193BD9" w:rsidR="0087708A" w:rsidRPr="0087708A" w:rsidRDefault="00F20770" w:rsidP="0087708A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2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Dokument4 • 16.05.26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Version: XY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Kürzel: XY</w:t>
          </w:r>
        </w:p>
        <w:p w14:paraId="140F7B17" w14:textId="58D12B16" w:rsidR="006020E5" w:rsidRPr="00F43A7B" w:rsidRDefault="0087708A" w:rsidP="0087708A">
          <w:pPr>
            <w:rPr>
              <w:color w:val="A74E57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2139" w:type="dxa"/>
        </w:tcPr>
        <w:p w14:paraId="30F1EDB5" w14:textId="34B9DBE9" w:rsidR="0070396A" w:rsidRPr="00C37DA5" w:rsidRDefault="0070396A" w:rsidP="008515D0">
          <w:pPr>
            <w:pStyle w:val="WHBox"/>
            <w:jc w:val="right"/>
            <w:rPr>
              <w:color w:val="A74E57"/>
              <w:sz w:val="16"/>
              <w:szCs w:val="16"/>
            </w:rPr>
          </w:pPr>
        </w:p>
      </w:tc>
    </w:tr>
  </w:tbl>
  <w:p w14:paraId="45123CD0" w14:textId="593658A7" w:rsidR="0070396A" w:rsidRPr="00FF5531" w:rsidRDefault="00F20770">
    <w:pPr>
      <w:tabs>
        <w:tab w:val="right" w:pos="9071"/>
      </w:tabs>
      <w:rPr>
        <w:sz w:val="4"/>
        <w:szCs w:val="4"/>
      </w:rPr>
    </w:pPr>
    <w:r w:rsidRPr="00962D7F">
      <w:rPr>
        <w:noProof/>
      </w:rPr>
      <w:drawing>
        <wp:anchor distT="0" distB="0" distL="114300" distR="114300" simplePos="0" relativeHeight="251661312" behindDoc="1" locked="0" layoutInCell="1" allowOverlap="1" wp14:anchorId="141C0FC5" wp14:editId="1D196E87">
          <wp:simplePos x="0" y="0"/>
          <wp:positionH relativeFrom="column">
            <wp:posOffset>-723900</wp:posOffset>
          </wp:positionH>
          <wp:positionV relativeFrom="paragraph">
            <wp:posOffset>-335915</wp:posOffset>
          </wp:positionV>
          <wp:extent cx="7556400" cy="824400"/>
          <wp:effectExtent l="0" t="0" r="0" b="0"/>
          <wp:wrapNone/>
          <wp:docPr id="1721217841" name="Grafik 17212178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76467" name="Grafik 2641764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F9DA" w14:textId="77777777" w:rsidR="00596CF2" w:rsidRDefault="00596CF2" w:rsidP="00BD639F">
      <w:r>
        <w:separator/>
      </w:r>
    </w:p>
  </w:footnote>
  <w:footnote w:type="continuationSeparator" w:id="0">
    <w:p w14:paraId="00F68F0D" w14:textId="77777777" w:rsidR="00596CF2" w:rsidRDefault="00596CF2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6370"/>
    </w:tblGrid>
    <w:tr w:rsidR="00F43A7B" w:rsidRPr="00F43A7B" w14:paraId="7F2AC727" w14:textId="77777777" w:rsidTr="006635E2">
      <w:trPr>
        <w:cantSplit/>
      </w:trPr>
      <w:tc>
        <w:tcPr>
          <w:tcW w:w="3261" w:type="dxa"/>
          <w:vMerge w:val="restart"/>
        </w:tcPr>
        <w:p w14:paraId="4E042CDE" w14:textId="77777777" w:rsidR="00A60D7D" w:rsidRPr="009E294B" w:rsidRDefault="00A60D7D" w:rsidP="00A60D7D">
          <w:pPr>
            <w:rPr>
              <w:b/>
              <w:color w:val="808080"/>
              <w:sz w:val="40"/>
              <w:szCs w:val="40"/>
            </w:rPr>
          </w:pPr>
        </w:p>
      </w:tc>
      <w:tc>
        <w:tcPr>
          <w:tcW w:w="6370" w:type="dxa"/>
        </w:tcPr>
        <w:p w14:paraId="113A285A" w14:textId="77777777" w:rsidR="00A60D7D" w:rsidRPr="00F43A7B" w:rsidRDefault="00A60D7D" w:rsidP="00A60D7D">
          <w:pPr>
            <w:jc w:val="right"/>
            <w:rPr>
              <w:b/>
              <w:color w:val="A74E57"/>
            </w:rPr>
          </w:pPr>
          <w:r w:rsidRPr="00F43A7B">
            <w:rPr>
              <w:b/>
              <w:color w:val="A74E57"/>
            </w:rPr>
            <w:t>Prozessname</w:t>
          </w:r>
        </w:p>
      </w:tc>
    </w:tr>
    <w:tr w:rsidR="00F43A7B" w:rsidRPr="00F43A7B" w14:paraId="21CD9CC2" w14:textId="77777777" w:rsidTr="006635E2">
      <w:trPr>
        <w:cantSplit/>
      </w:trPr>
      <w:tc>
        <w:tcPr>
          <w:tcW w:w="3261" w:type="dxa"/>
          <w:vMerge/>
        </w:tcPr>
        <w:p w14:paraId="272727CB" w14:textId="77777777" w:rsidR="00A60D7D" w:rsidRPr="00F43A7B" w:rsidRDefault="00A60D7D" w:rsidP="00A60D7D">
          <w:pPr>
            <w:tabs>
              <w:tab w:val="left" w:pos="426"/>
              <w:tab w:val="right" w:pos="9072"/>
            </w:tabs>
            <w:rPr>
              <w:b/>
              <w:color w:val="A74E57"/>
              <w:sz w:val="40"/>
            </w:rPr>
          </w:pPr>
        </w:p>
      </w:tc>
      <w:tc>
        <w:tcPr>
          <w:tcW w:w="6370" w:type="dxa"/>
        </w:tcPr>
        <w:p w14:paraId="242E5DB5" w14:textId="77777777" w:rsidR="00A60D7D" w:rsidRPr="00F43A7B" w:rsidRDefault="00A60D7D" w:rsidP="00A60D7D">
          <w:pPr>
            <w:jc w:val="right"/>
            <w:rPr>
              <w:color w:val="A74E57"/>
            </w:rPr>
          </w:pPr>
          <w:r w:rsidRPr="00F43A7B">
            <w:rPr>
              <w:color w:val="A74E57"/>
            </w:rPr>
            <w:t>Ablageort</w:t>
          </w:r>
        </w:p>
      </w:tc>
    </w:tr>
  </w:tbl>
  <w:p w14:paraId="68037433" w14:textId="48FAF5EC" w:rsidR="00A60D7D" w:rsidRPr="00F43A7B" w:rsidRDefault="00A60D7D" w:rsidP="00A60D7D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5A46386B" wp14:editId="52EF59E1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08A" w:rsidRPr="0087708A">
      <w:rPr>
        <w:color w:val="A74E57"/>
        <w:sz w:val="18"/>
        <w:szCs w:val="18"/>
      </w:rPr>
      <w:t>Abteilung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34B"/>
    <w:multiLevelType w:val="hybridMultilevel"/>
    <w:tmpl w:val="0C1A8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35869"/>
    <w:multiLevelType w:val="hybridMultilevel"/>
    <w:tmpl w:val="A6FE008A"/>
    <w:lvl w:ilvl="0" w:tplc="18D874C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F6252"/>
    <w:multiLevelType w:val="hybridMultilevel"/>
    <w:tmpl w:val="C1B823F8"/>
    <w:lvl w:ilvl="0" w:tplc="6BEC96B0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num w:numId="1" w16cid:durableId="1959794630">
    <w:abstractNumId w:val="3"/>
  </w:num>
  <w:num w:numId="2" w16cid:durableId="2008317515">
    <w:abstractNumId w:val="3"/>
  </w:num>
  <w:num w:numId="3" w16cid:durableId="448090702">
    <w:abstractNumId w:val="3"/>
  </w:num>
  <w:num w:numId="4" w16cid:durableId="1998607054">
    <w:abstractNumId w:val="4"/>
  </w:num>
  <w:num w:numId="5" w16cid:durableId="607782005">
    <w:abstractNumId w:val="4"/>
  </w:num>
  <w:num w:numId="6" w16cid:durableId="2075005130">
    <w:abstractNumId w:val="4"/>
  </w:num>
  <w:num w:numId="7" w16cid:durableId="1653022151">
    <w:abstractNumId w:val="4"/>
  </w:num>
  <w:num w:numId="8" w16cid:durableId="1551762792">
    <w:abstractNumId w:val="1"/>
  </w:num>
  <w:num w:numId="9" w16cid:durableId="451675293">
    <w:abstractNumId w:val="0"/>
  </w:num>
  <w:num w:numId="10" w16cid:durableId="1571160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8A"/>
    <w:rsid w:val="00022304"/>
    <w:rsid w:val="00083617"/>
    <w:rsid w:val="00100666"/>
    <w:rsid w:val="0010446C"/>
    <w:rsid w:val="001222D8"/>
    <w:rsid w:val="00151E4F"/>
    <w:rsid w:val="001879B5"/>
    <w:rsid w:val="001D0131"/>
    <w:rsid w:val="00204335"/>
    <w:rsid w:val="002205D6"/>
    <w:rsid w:val="002551EA"/>
    <w:rsid w:val="00286E2E"/>
    <w:rsid w:val="00313754"/>
    <w:rsid w:val="00341859"/>
    <w:rsid w:val="0036606C"/>
    <w:rsid w:val="003C4298"/>
    <w:rsid w:val="00407483"/>
    <w:rsid w:val="00445E52"/>
    <w:rsid w:val="00481301"/>
    <w:rsid w:val="00482E5B"/>
    <w:rsid w:val="004A15C4"/>
    <w:rsid w:val="0059124A"/>
    <w:rsid w:val="00596CF2"/>
    <w:rsid w:val="006020E5"/>
    <w:rsid w:val="006634C1"/>
    <w:rsid w:val="006635E2"/>
    <w:rsid w:val="006B5C4A"/>
    <w:rsid w:val="006F0969"/>
    <w:rsid w:val="006F221F"/>
    <w:rsid w:val="0070396A"/>
    <w:rsid w:val="00704E2D"/>
    <w:rsid w:val="007264F7"/>
    <w:rsid w:val="00755BB3"/>
    <w:rsid w:val="008515D0"/>
    <w:rsid w:val="00870E7D"/>
    <w:rsid w:val="0087708A"/>
    <w:rsid w:val="008825E4"/>
    <w:rsid w:val="008E6EE6"/>
    <w:rsid w:val="00903446"/>
    <w:rsid w:val="00927915"/>
    <w:rsid w:val="00966EF1"/>
    <w:rsid w:val="009A62B7"/>
    <w:rsid w:val="00A60D7D"/>
    <w:rsid w:val="00A7162B"/>
    <w:rsid w:val="00AD7482"/>
    <w:rsid w:val="00AE2C3C"/>
    <w:rsid w:val="00B21BAE"/>
    <w:rsid w:val="00B36598"/>
    <w:rsid w:val="00BD639F"/>
    <w:rsid w:val="00C22184"/>
    <w:rsid w:val="00C37DA5"/>
    <w:rsid w:val="00C77ED9"/>
    <w:rsid w:val="00D031A7"/>
    <w:rsid w:val="00D0667B"/>
    <w:rsid w:val="00D13F11"/>
    <w:rsid w:val="00D64B23"/>
    <w:rsid w:val="00D82D98"/>
    <w:rsid w:val="00D951D3"/>
    <w:rsid w:val="00DB0B3B"/>
    <w:rsid w:val="00DC3A0D"/>
    <w:rsid w:val="00E02F53"/>
    <w:rsid w:val="00E1638A"/>
    <w:rsid w:val="00E75653"/>
    <w:rsid w:val="00E911E7"/>
    <w:rsid w:val="00EC0A35"/>
    <w:rsid w:val="00ED04C2"/>
    <w:rsid w:val="00EE0AEE"/>
    <w:rsid w:val="00F20770"/>
    <w:rsid w:val="00F43A7B"/>
    <w:rsid w:val="00F97BB0"/>
    <w:rsid w:val="00FA6E16"/>
    <w:rsid w:val="00FE0FAA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9798B"/>
  <w15:chartTrackingRefBased/>
  <w15:docId w15:val="{1C6407E5-3A1C-488F-8CD1-E8A92BA6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8825E4"/>
    <w:pPr>
      <w:spacing w:line="245" w:lineRule="auto"/>
    </w:pPr>
    <w:rPr>
      <w:rFonts w:ascii="Instrument Sans Medium" w:eastAsiaTheme="minorHAnsi" w:hAnsi="Instrument Sans Medium" w:cstheme="minorBidi"/>
      <w:sz w:val="21"/>
      <w:szCs w:val="21"/>
      <w:lang w:eastAsia="en-US"/>
    </w:rPr>
  </w:style>
  <w:style w:type="paragraph" w:styleId="berschrift1">
    <w:name w:val="heading 1"/>
    <w:basedOn w:val="Ueberschrift"/>
    <w:next w:val="Standard"/>
    <w:qFormat/>
    <w:rsid w:val="00100666"/>
    <w:pPr>
      <w:keepNext/>
      <w:numPr>
        <w:numId w:val="4"/>
      </w:numPr>
      <w:outlineLvl w:val="0"/>
    </w:pPr>
    <w:rPr>
      <w:rFonts w:ascii="Instrument Sans Medium" w:hAnsi="Instrument Sans Medium"/>
      <w:b w:val="0"/>
      <w:color w:val="A74F58"/>
      <w:kern w:val="28"/>
      <w:sz w:val="21"/>
    </w:rPr>
  </w:style>
  <w:style w:type="paragraph" w:styleId="berschrift2">
    <w:name w:val="heading 2"/>
    <w:basedOn w:val="Standard"/>
    <w:next w:val="Standard"/>
    <w:qFormat/>
    <w:rsid w:val="00755BB3"/>
    <w:pPr>
      <w:keepNext/>
      <w:numPr>
        <w:ilvl w:val="1"/>
        <w:numId w:val="5"/>
      </w:numPr>
      <w:spacing w:line="240" w:lineRule="auto"/>
      <w:outlineLvl w:val="1"/>
    </w:pPr>
    <w:rPr>
      <w:rFonts w:eastAsia="Times New Roman" w:cs="Times New Roman"/>
      <w:color w:val="A74F58"/>
      <w:szCs w:val="20"/>
      <w:lang w:eastAsia="de-DE"/>
    </w:rPr>
  </w:style>
  <w:style w:type="paragraph" w:styleId="berschrift3">
    <w:name w:val="heading 3"/>
    <w:basedOn w:val="Standard"/>
    <w:next w:val="Standard"/>
    <w:qFormat/>
    <w:rsid w:val="00755BB3"/>
    <w:pPr>
      <w:keepNext/>
      <w:numPr>
        <w:ilvl w:val="2"/>
        <w:numId w:val="6"/>
      </w:numPr>
      <w:spacing w:line="240" w:lineRule="auto"/>
      <w:outlineLvl w:val="2"/>
    </w:pPr>
    <w:rPr>
      <w:rFonts w:eastAsia="Times New Roman" w:cs="Times New Roman"/>
      <w:color w:val="A74F58"/>
      <w:szCs w:val="20"/>
      <w:lang w:eastAsia="de-DE"/>
    </w:rPr>
  </w:style>
  <w:style w:type="paragraph" w:styleId="berschrift4">
    <w:name w:val="heading 4"/>
    <w:basedOn w:val="Standard"/>
    <w:next w:val="Standard"/>
    <w:qFormat/>
    <w:rsid w:val="00755BB3"/>
    <w:pPr>
      <w:keepNext/>
      <w:numPr>
        <w:ilvl w:val="3"/>
        <w:numId w:val="7"/>
      </w:numPr>
      <w:spacing w:line="240" w:lineRule="auto"/>
      <w:ind w:left="862" w:hanging="862"/>
      <w:outlineLvl w:val="3"/>
    </w:pPr>
    <w:rPr>
      <w:rFonts w:eastAsia="Times New Roman" w:cs="Times New Roman"/>
      <w:color w:val="A74F58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klein"/>
    <w:basedOn w:val="Ueberschrift"/>
    <w:next w:val="Untertitelklein"/>
    <w:qFormat/>
    <w:rsid w:val="00100666"/>
    <w:rPr>
      <w:rFonts w:ascii="Instrument Sans Medium" w:hAnsi="Instrument Sans Medium"/>
      <w:b w:val="0"/>
      <w:color w:val="A74F58"/>
      <w:sz w:val="33"/>
    </w:rPr>
  </w:style>
  <w:style w:type="paragraph" w:customStyle="1" w:styleId="Ueberschrift">
    <w:name w:val="Ueberschrift"/>
    <w:basedOn w:val="Standard"/>
    <w:next w:val="Standard"/>
    <w:rsid w:val="00151E4F"/>
    <w:pPr>
      <w:spacing w:line="240" w:lineRule="auto"/>
    </w:pPr>
    <w:rPr>
      <w:rFonts w:ascii="Instrument Sans" w:eastAsia="Times New Roman" w:hAnsi="Instrument Sans" w:cs="Times New Roman"/>
      <w:b/>
      <w:color w:val="A74E57"/>
      <w:sz w:val="20"/>
      <w:szCs w:val="20"/>
      <w:lang w:eastAsia="de-DE"/>
    </w:rPr>
  </w:style>
  <w:style w:type="paragraph" w:styleId="Verzeichnis1">
    <w:name w:val="toc 1"/>
    <w:basedOn w:val="Standard"/>
    <w:next w:val="Standard"/>
    <w:autoRedefine/>
    <w:semiHidden/>
    <w:pPr>
      <w:tabs>
        <w:tab w:val="left" w:pos="851"/>
        <w:tab w:val="right" w:leader="dot" w:pos="9629"/>
      </w:tabs>
      <w:spacing w:line="240" w:lineRule="auto"/>
    </w:pPr>
    <w:rPr>
      <w:rFonts w:ascii="Instrument Sans" w:eastAsia="Times New Roman" w:hAnsi="Instrument Sans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  <w:spacing w:line="240" w:lineRule="auto"/>
    </w:pPr>
    <w:rPr>
      <w:rFonts w:ascii="Instrument Sans" w:eastAsia="Times New Roman" w:hAnsi="Instrument Sans" w:cs="Times New Roman"/>
      <w:sz w:val="20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aliases w:val="WH Fußzeile"/>
    <w:basedOn w:val="Standard"/>
    <w:link w:val="FuzeileZchn"/>
    <w:uiPriority w:val="99"/>
    <w:rsid w:val="006B5C4A"/>
    <w:pPr>
      <w:tabs>
        <w:tab w:val="center" w:pos="4536"/>
        <w:tab w:val="right" w:pos="9072"/>
      </w:tabs>
      <w:spacing w:line="240" w:lineRule="auto"/>
    </w:pPr>
    <w:rPr>
      <w:rFonts w:ascii="Instrument Sans" w:eastAsia="Times New Roman" w:hAnsi="Instrument Sans" w:cs="Times New Roman"/>
      <w:sz w:val="20"/>
      <w:szCs w:val="20"/>
      <w:lang w:eastAsia="de-DE"/>
    </w:rPr>
  </w:style>
  <w:style w:type="character" w:customStyle="1" w:styleId="FuzeileZchn">
    <w:name w:val="Fußzeile Zchn"/>
    <w:aliases w:val="WH Fußzeile Zchn"/>
    <w:basedOn w:val="Absatz-Standardschriftart"/>
    <w:link w:val="Fuzeile"/>
    <w:uiPriority w:val="99"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link w:val="AufzhlungZchn"/>
    <w:autoRedefine/>
    <w:rsid w:val="006634C1"/>
    <w:pPr>
      <w:numPr>
        <w:numId w:val="8"/>
      </w:numPr>
      <w:spacing w:line="240" w:lineRule="auto"/>
      <w:ind w:left="357" w:hanging="357"/>
      <w:contextualSpacing/>
    </w:pPr>
    <w:rPr>
      <w:rFonts w:ascii="Instrument Sans" w:eastAsia="Times New Roman" w:hAnsi="Instrument Sans" w:cs="Times New Roman"/>
      <w:sz w:val="20"/>
      <w:szCs w:val="20"/>
      <w:lang w:eastAsia="de-DE"/>
    </w:rPr>
  </w:style>
  <w:style w:type="paragraph" w:customStyle="1" w:styleId="WHBox">
    <w:name w:val="WH_Box"/>
    <w:qFormat/>
    <w:rsid w:val="00313754"/>
    <w:pPr>
      <w:spacing w:line="254" w:lineRule="auto"/>
    </w:pPr>
    <w:rPr>
      <w:rFonts w:ascii="Instrument Sans Medium" w:eastAsiaTheme="minorHAnsi" w:hAnsi="Instrument Sans Medium" w:cstheme="minorBidi"/>
      <w:color w:val="A74F58"/>
      <w:sz w:val="17"/>
      <w:szCs w:val="17"/>
      <w:lang w:eastAsia="en-US"/>
    </w:rPr>
  </w:style>
  <w:style w:type="paragraph" w:styleId="Listenabsatz">
    <w:name w:val="List Paragraph"/>
    <w:basedOn w:val="Standard"/>
    <w:uiPriority w:val="34"/>
    <w:qFormat/>
    <w:rsid w:val="006634C1"/>
    <w:pPr>
      <w:spacing w:line="240" w:lineRule="auto"/>
      <w:ind w:left="720"/>
      <w:contextualSpacing/>
    </w:pPr>
    <w:rPr>
      <w:rFonts w:ascii="Instrument Sans" w:eastAsia="Times New Roman" w:hAnsi="Instrument Sans" w:cs="Times New Roman"/>
      <w:sz w:val="20"/>
      <w:szCs w:val="20"/>
      <w:lang w:eastAsia="de-DE"/>
    </w:rPr>
  </w:style>
  <w:style w:type="character" w:styleId="SchwacherVerweis">
    <w:name w:val="Subtle Reference"/>
    <w:basedOn w:val="Absatz-Standardschriftart"/>
    <w:uiPriority w:val="31"/>
    <w:rsid w:val="006634C1"/>
    <w:rPr>
      <w:smallCaps/>
      <w:color w:val="5A5A5A" w:themeColor="text1" w:themeTint="A5"/>
    </w:rPr>
  </w:style>
  <w:style w:type="paragraph" w:customStyle="1" w:styleId="Aufzhlung1">
    <w:name w:val="Aufzählung 1"/>
    <w:basedOn w:val="Aufzhlung"/>
    <w:link w:val="Aufzhlung1Zchn"/>
    <w:qFormat/>
    <w:rsid w:val="00A7162B"/>
    <w:pPr>
      <w:numPr>
        <w:numId w:val="10"/>
      </w:numPr>
    </w:pPr>
  </w:style>
  <w:style w:type="character" w:customStyle="1" w:styleId="AufzhlungZchn">
    <w:name w:val="Aufzählung Zchn"/>
    <w:basedOn w:val="Absatz-Standardschriftart"/>
    <w:link w:val="Aufzhlung"/>
    <w:rsid w:val="006634C1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AufzhlungZchn"/>
    <w:link w:val="Aufzhlung1"/>
    <w:rsid w:val="00A7162B"/>
    <w:rPr>
      <w:rFonts w:ascii="Instrument Sans" w:hAnsi="Instrument Sans"/>
      <w:lang w:eastAsia="de-DE"/>
    </w:rPr>
  </w:style>
  <w:style w:type="paragraph" w:customStyle="1" w:styleId="Untertitelklein">
    <w:name w:val="Untertitel klein"/>
    <w:basedOn w:val="Ueberschrift"/>
    <w:next w:val="Standard"/>
    <w:link w:val="UntertitelkleinZchn"/>
    <w:qFormat/>
    <w:rsid w:val="00100666"/>
    <w:rPr>
      <w:rFonts w:ascii="Instrument Sans Medium" w:hAnsi="Instrument Sans Medium"/>
      <w:b w:val="0"/>
      <w:sz w:val="27"/>
    </w:rPr>
  </w:style>
  <w:style w:type="character" w:customStyle="1" w:styleId="UntertitelkleinZchn">
    <w:name w:val="Untertitel klein Zchn"/>
    <w:basedOn w:val="Absatz-Standardschriftart"/>
    <w:link w:val="Untertitelklein"/>
    <w:rsid w:val="00100666"/>
    <w:rPr>
      <w:rFonts w:ascii="Instrument Sans Medium" w:hAnsi="Instrument Sans Medium"/>
      <w:color w:val="A74E57"/>
      <w:sz w:val="27"/>
      <w:lang w:eastAsia="de-DE"/>
    </w:rPr>
  </w:style>
  <w:style w:type="paragraph" w:customStyle="1" w:styleId="WHAdressfeld">
    <w:name w:val="WH_Adressfeld"/>
    <w:qFormat/>
    <w:rsid w:val="008825E4"/>
    <w:pPr>
      <w:spacing w:line="245" w:lineRule="auto"/>
    </w:pPr>
    <w:rPr>
      <w:rFonts w:ascii="Instrument Sans" w:eastAsiaTheme="minorHAnsi" w:hAnsi="Instrument Sans" w:cstheme="minorBidi"/>
      <w:szCs w:val="21"/>
      <w:lang w:eastAsia="en-US"/>
    </w:rPr>
  </w:style>
  <w:style w:type="paragraph" w:customStyle="1" w:styleId="WHDatumsfeld">
    <w:name w:val="WH_Datumsfeld"/>
    <w:qFormat/>
    <w:rsid w:val="008825E4"/>
    <w:rPr>
      <w:rFonts w:ascii="Instrument Sans Medium" w:eastAsiaTheme="minorHAnsi" w:hAnsi="Instrument Sans Medium" w:cstheme="minorBidi"/>
      <w:sz w:val="16"/>
      <w:szCs w:val="16"/>
      <w:lang w:eastAsia="en-US"/>
    </w:rPr>
  </w:style>
  <w:style w:type="paragraph" w:customStyle="1" w:styleId="WHBetreff">
    <w:name w:val="WH_Betreff"/>
    <w:basedOn w:val="Standard"/>
    <w:qFormat/>
    <w:rsid w:val="008825E4"/>
    <w:pPr>
      <w:spacing w:line="288" w:lineRule="auto"/>
    </w:pPr>
    <w:rPr>
      <w:rFonts w:ascii="Instrument Sans" w:hAnsi="Instrument Sans"/>
      <w:b/>
      <w:sz w:val="20"/>
    </w:rPr>
  </w:style>
  <w:style w:type="paragraph" w:customStyle="1" w:styleId="WHText">
    <w:name w:val="WH_Text"/>
    <w:qFormat/>
    <w:rsid w:val="008825E4"/>
    <w:pPr>
      <w:spacing w:line="245" w:lineRule="auto"/>
      <w:ind w:right="1501"/>
    </w:pPr>
    <w:rPr>
      <w:rFonts w:ascii="Instrument Sans" w:eastAsiaTheme="minorHAnsi" w:hAnsi="Instrument Sans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Hoch%20interne%20Vorlage%20BWH%20(3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77D9E2-4B5D-428C-AB52-760EC9E60DD7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customXml/itemProps2.xml><?xml version="1.0" encoding="utf-8"?>
<ds:datastoreItem xmlns:ds="http://schemas.openxmlformats.org/officeDocument/2006/customXml" ds:itemID="{EA140DD1-E44D-4C87-B695-EAF8DCCD0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A3A967-6EFD-42E0-83AE-D01444914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3D872A-E477-43F3-9EEA-AAD194EA33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A4-Hoch interne Vorlage BWH (3)</Template>
  <TotalTime>0</TotalTime>
  <Pages>1</Pages>
  <Words>24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3</cp:revision>
  <dcterms:created xsi:type="dcterms:W3CDTF">2026-05-16T12:53:00Z</dcterms:created>
  <dcterms:modified xsi:type="dcterms:W3CDTF">2026-05-16T12:54:00Z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