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7CA4" w14:textId="77777777" w:rsidR="0070396A" w:rsidRDefault="0070396A" w:rsidP="00062822">
      <w:pPr>
        <w:pStyle w:val="Titel"/>
      </w:pPr>
      <w:r w:rsidRPr="008E6EE6">
        <w:t>Ti</w:t>
      </w:r>
      <w:r w:rsidRPr="003C4298">
        <w:t>tel</w:t>
      </w:r>
    </w:p>
    <w:p w14:paraId="39D26C4E" w14:textId="77777777" w:rsidR="003C4298" w:rsidRDefault="003C4298" w:rsidP="008E6EE6">
      <w:pPr>
        <w:pStyle w:val="Titel"/>
      </w:pPr>
    </w:p>
    <w:p w14:paraId="5891C62C" w14:textId="77777777" w:rsidR="006F221F" w:rsidRPr="00151E4F" w:rsidRDefault="003C4298" w:rsidP="00151E4F">
      <w:pPr>
        <w:pStyle w:val="berschrift1"/>
      </w:pPr>
      <w:r w:rsidRPr="00151E4F">
        <w:t>Überschrift 1</w:t>
      </w:r>
    </w:p>
    <w:p w14:paraId="6B6C7E04" w14:textId="77777777" w:rsidR="003C4298" w:rsidRDefault="003C4298"/>
    <w:p w14:paraId="3C2B5F35" w14:textId="77777777" w:rsidR="003C4298" w:rsidRPr="00151E4F" w:rsidRDefault="003C4298" w:rsidP="00151E4F">
      <w:pPr>
        <w:pStyle w:val="berschrift2"/>
      </w:pPr>
      <w:r w:rsidRPr="00151E4F">
        <w:t>Überschrift 2</w:t>
      </w:r>
    </w:p>
    <w:p w14:paraId="66F0428D" w14:textId="77777777" w:rsidR="003C4298" w:rsidRDefault="003C4298"/>
    <w:p w14:paraId="2A36144F" w14:textId="77777777" w:rsidR="00151E4F" w:rsidRPr="00151E4F" w:rsidRDefault="00151E4F" w:rsidP="00151E4F">
      <w:pPr>
        <w:pStyle w:val="berschrift3"/>
      </w:pPr>
      <w:r w:rsidRPr="00151E4F">
        <w:t>Überschrift 3</w:t>
      </w:r>
    </w:p>
    <w:p w14:paraId="77B5E28D" w14:textId="77777777" w:rsidR="00151E4F" w:rsidRDefault="00151E4F" w:rsidP="00151E4F"/>
    <w:p w14:paraId="17C142D8" w14:textId="77777777" w:rsidR="00151E4F" w:rsidRPr="00151E4F" w:rsidRDefault="00151E4F" w:rsidP="00E84448">
      <w:pPr>
        <w:pStyle w:val="Azfzhlung2"/>
      </w:pPr>
      <w:r w:rsidRPr="00151E4F">
        <w:t>Überschrift 4</w:t>
      </w:r>
    </w:p>
    <w:p w14:paraId="6C2E299D" w14:textId="77777777" w:rsidR="003C4298" w:rsidRDefault="003C4298"/>
    <w:p w14:paraId="41FF6160" w14:textId="77777777" w:rsidR="003C4298" w:rsidRDefault="003C4298"/>
    <w:p w14:paraId="7D4764BB" w14:textId="77777777" w:rsidR="003C4298" w:rsidRPr="00062822" w:rsidRDefault="00151E4F" w:rsidP="00151E4F">
      <w:pPr>
        <w:pStyle w:val="Ueberschrift"/>
        <w:rPr>
          <w:color w:val="A74F58"/>
        </w:rPr>
      </w:pPr>
      <w:r w:rsidRPr="00062822">
        <w:rPr>
          <w:color w:val="A74F58"/>
        </w:rPr>
        <w:t>Überschrift</w:t>
      </w:r>
    </w:p>
    <w:p w14:paraId="36F0575D" w14:textId="77777777" w:rsidR="003C4298" w:rsidRDefault="003C4298" w:rsidP="00062822"/>
    <w:p w14:paraId="3D546752" w14:textId="77777777" w:rsidR="00151E4F" w:rsidRDefault="00062822" w:rsidP="00E84448">
      <w:pPr>
        <w:pStyle w:val="Azfzhlung2"/>
      </w:pPr>
      <w:r>
        <w:t xml:space="preserve">Lauftext 10 </w:t>
      </w:r>
      <w:proofErr w:type="spellStart"/>
      <w:r>
        <w:t>pt</w:t>
      </w:r>
      <w:proofErr w:type="spellEnd"/>
    </w:p>
    <w:p w14:paraId="6A0C9B24" w14:textId="77777777" w:rsidR="00062822" w:rsidRDefault="00062822"/>
    <w:p w14:paraId="00A89291" w14:textId="77777777" w:rsidR="00151E4F" w:rsidRDefault="00062822" w:rsidP="00E84448">
      <w:pPr>
        <w:pStyle w:val="Aufzhlung1"/>
      </w:pPr>
      <w:r>
        <w:t>Aufzählung</w:t>
      </w:r>
    </w:p>
    <w:p w14:paraId="5E0B7A06" w14:textId="77777777" w:rsidR="00E84448" w:rsidRDefault="00E84448" w:rsidP="00E84448">
      <w:pPr>
        <w:pStyle w:val="Aufzhlung1"/>
        <w:numPr>
          <w:ilvl w:val="0"/>
          <w:numId w:val="0"/>
        </w:numPr>
      </w:pPr>
    </w:p>
    <w:p w14:paraId="79551E9B" w14:textId="77777777" w:rsidR="00062822" w:rsidRDefault="00062822" w:rsidP="00E84448">
      <w:pPr>
        <w:pStyle w:val="Aufzhlung2"/>
      </w:pPr>
      <w:r>
        <w:t>Aufzählung</w:t>
      </w:r>
    </w:p>
    <w:sectPr w:rsidR="00062822" w:rsidSect="00A00A5A">
      <w:headerReference w:type="default" r:id="rId11"/>
      <w:footerReference w:type="default" r:id="rId12"/>
      <w:pgSz w:w="16838" w:h="11906" w:orient="landscape" w:code="9"/>
      <w:pgMar w:top="1418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DDCE1" w14:textId="77777777" w:rsidR="00DD25DD" w:rsidRDefault="00DD25DD" w:rsidP="00BD639F">
      <w:r>
        <w:separator/>
      </w:r>
    </w:p>
  </w:endnote>
  <w:endnote w:type="continuationSeparator" w:id="0">
    <w:p w14:paraId="7E8C71B0" w14:textId="77777777" w:rsidR="00DD25DD" w:rsidRDefault="00DD25DD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16"/>
      <w:gridCol w:w="1985"/>
    </w:tblGrid>
    <w:tr w:rsidR="00F400E0" w:rsidRPr="00F400E0" w14:paraId="13A5EACA" w14:textId="77777777" w:rsidTr="008E5F87">
      <w:trPr>
        <w:cantSplit/>
        <w:trHeight w:val="454"/>
      </w:trPr>
      <w:tc>
        <w:tcPr>
          <w:tcW w:w="12616" w:type="dxa"/>
        </w:tcPr>
        <w:p w14:paraId="6589F3D4" w14:textId="1CA7D17C" w:rsidR="00B42844" w:rsidRPr="0087708A" w:rsidRDefault="00B42844" w:rsidP="00B42844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</w:t>
          </w:r>
          <w:r w:rsidRPr="0087708A">
            <w:rPr>
              <w:color w:val="A74E57"/>
              <w:sz w:val="16"/>
            </w:rPr>
            <w:t>Dokument4 • 16.05.26</w:t>
          </w:r>
          <w:r>
            <w:rPr>
              <w:color w:val="A74E57"/>
              <w:sz w:val="16"/>
            </w:rPr>
            <w:t xml:space="preserve">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Version: XY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Kürzel: XY</w:t>
          </w:r>
        </w:p>
        <w:p w14:paraId="515CAE74" w14:textId="785BE853" w:rsidR="008E5F87" w:rsidRPr="00FE6B30" w:rsidRDefault="00B42844" w:rsidP="00B42844">
          <w:pPr>
            <w:rPr>
              <w:color w:val="C00000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1985" w:type="dxa"/>
        </w:tcPr>
        <w:p w14:paraId="6B9D7BDE" w14:textId="5BBD7E65" w:rsidR="008E5F87" w:rsidRPr="00E84448" w:rsidRDefault="00B42844" w:rsidP="008E5F87">
          <w:pPr>
            <w:jc w:val="right"/>
            <w:rPr>
              <w:b/>
              <w:bCs/>
              <w:color w:val="A74F58"/>
              <w:sz w:val="16"/>
            </w:rPr>
          </w:pPr>
          <w:r w:rsidRPr="00962D7F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14AC056" wp14:editId="3C3159CD">
                <wp:simplePos x="0" y="0"/>
                <wp:positionH relativeFrom="column">
                  <wp:posOffset>326390</wp:posOffset>
                </wp:positionH>
                <wp:positionV relativeFrom="paragraph">
                  <wp:posOffset>-201930</wp:posOffset>
                </wp:positionV>
                <wp:extent cx="1152525" cy="695325"/>
                <wp:effectExtent l="0" t="0" r="0" b="0"/>
                <wp:wrapNone/>
                <wp:docPr id="1721217841" name="Grafik 1721217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176467" name="Grafik 264176467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5999" t="-4950" r="10939" b="326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95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F2CF3AA" w14:textId="19DD5974" w:rsidR="0070396A" w:rsidRPr="00FF5531" w:rsidRDefault="0070396A">
    <w:pPr>
      <w:tabs>
        <w:tab w:val="right" w:pos="9071"/>
      </w:tabs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E68E" w14:textId="77777777" w:rsidR="00DD25DD" w:rsidRDefault="00DD25DD" w:rsidP="00BD639F">
      <w:r>
        <w:separator/>
      </w:r>
    </w:p>
  </w:footnote>
  <w:footnote w:type="continuationSeparator" w:id="0">
    <w:p w14:paraId="216B1CBB" w14:textId="77777777" w:rsidR="00DD25DD" w:rsidRDefault="00DD25DD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10"/>
      <w:gridCol w:w="12191"/>
    </w:tblGrid>
    <w:tr w:rsidR="00062822" w:rsidRPr="00062822" w14:paraId="09A1776A" w14:textId="77777777" w:rsidTr="005576D4">
      <w:trPr>
        <w:cantSplit/>
      </w:trPr>
      <w:tc>
        <w:tcPr>
          <w:tcW w:w="2410" w:type="dxa"/>
          <w:vMerge w:val="restart"/>
        </w:tcPr>
        <w:p w14:paraId="1733C766" w14:textId="77777777" w:rsidR="00A60D7D" w:rsidRPr="00062822" w:rsidRDefault="00A60D7D" w:rsidP="00A60D7D">
          <w:pPr>
            <w:rPr>
              <w:b/>
              <w:color w:val="808080"/>
            </w:rPr>
          </w:pPr>
        </w:p>
      </w:tc>
      <w:tc>
        <w:tcPr>
          <w:tcW w:w="12191" w:type="dxa"/>
        </w:tcPr>
        <w:p w14:paraId="38755DEF" w14:textId="77777777" w:rsidR="00A60D7D" w:rsidRPr="00062822" w:rsidRDefault="00A60D7D" w:rsidP="00A60D7D">
          <w:pPr>
            <w:jc w:val="right"/>
            <w:rPr>
              <w:b/>
              <w:color w:val="A74F58"/>
            </w:rPr>
          </w:pPr>
          <w:r w:rsidRPr="00062822">
            <w:rPr>
              <w:b/>
              <w:color w:val="A74F58"/>
            </w:rPr>
            <w:t>Prozessname</w:t>
          </w:r>
        </w:p>
      </w:tc>
    </w:tr>
    <w:tr w:rsidR="00A60D7D" w:rsidRPr="00062822" w14:paraId="1AB6F810" w14:textId="77777777" w:rsidTr="005576D4">
      <w:trPr>
        <w:cantSplit/>
      </w:trPr>
      <w:tc>
        <w:tcPr>
          <w:tcW w:w="2410" w:type="dxa"/>
          <w:vMerge/>
        </w:tcPr>
        <w:p w14:paraId="126ECBF7" w14:textId="77777777" w:rsidR="00A60D7D" w:rsidRPr="00062822" w:rsidRDefault="00A60D7D" w:rsidP="00A60D7D">
          <w:pPr>
            <w:tabs>
              <w:tab w:val="left" w:pos="426"/>
              <w:tab w:val="right" w:pos="9072"/>
            </w:tabs>
            <w:rPr>
              <w:b/>
            </w:rPr>
          </w:pPr>
        </w:p>
      </w:tc>
      <w:tc>
        <w:tcPr>
          <w:tcW w:w="12191" w:type="dxa"/>
        </w:tcPr>
        <w:p w14:paraId="3F938DE2" w14:textId="227BC647" w:rsidR="00A60D7D" w:rsidRPr="00062822" w:rsidRDefault="00A60D7D" w:rsidP="00A60D7D">
          <w:pPr>
            <w:jc w:val="right"/>
            <w:rPr>
              <w:color w:val="C00000"/>
            </w:rPr>
          </w:pPr>
          <w:r w:rsidRPr="00062822">
            <w:rPr>
              <w:color w:val="A74F58"/>
            </w:rPr>
            <w:t>Ablageo</w:t>
          </w:r>
          <w:r w:rsidR="00B42844">
            <w:rPr>
              <w:color w:val="A74F58"/>
            </w:rPr>
            <w:t>rt</w:t>
          </w:r>
        </w:p>
      </w:tc>
    </w:tr>
  </w:tbl>
  <w:p w14:paraId="4DC664BE" w14:textId="77777777" w:rsidR="00B42844" w:rsidRPr="00F43A7B" w:rsidRDefault="00B42844" w:rsidP="00B42844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4F13A537" wp14:editId="3FB600CD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08A">
      <w:rPr>
        <w:color w:val="A74E57"/>
        <w:sz w:val="18"/>
        <w:szCs w:val="18"/>
      </w:rPr>
      <w:t>Abteilung</w:t>
    </w:r>
  </w:p>
  <w:p w14:paraId="785732EF" w14:textId="3D0F9BBD" w:rsidR="00A60D7D" w:rsidRPr="00062822" w:rsidRDefault="00A60D7D" w:rsidP="00A60D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6AC"/>
    <w:multiLevelType w:val="hybridMultilevel"/>
    <w:tmpl w:val="A4D0393A"/>
    <w:lvl w:ilvl="0" w:tplc="E278C846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3080B"/>
    <w:multiLevelType w:val="hybridMultilevel"/>
    <w:tmpl w:val="64688022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413F6"/>
    <w:multiLevelType w:val="hybridMultilevel"/>
    <w:tmpl w:val="D7DCAFC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94137"/>
    <w:multiLevelType w:val="hybridMultilevel"/>
    <w:tmpl w:val="2FCE7CD4"/>
    <w:lvl w:ilvl="0" w:tplc="66064BDC">
      <w:start w:val="1"/>
      <w:numFmt w:val="decimal"/>
      <w:pStyle w:val="Aufzhlung2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35869"/>
    <w:multiLevelType w:val="hybridMultilevel"/>
    <w:tmpl w:val="2DFA5B68"/>
    <w:lvl w:ilvl="0" w:tplc="060EB10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7" w15:restartNumberingAfterBreak="0">
    <w:nsid w:val="6AD40CB8"/>
    <w:multiLevelType w:val="hybridMultilevel"/>
    <w:tmpl w:val="6538AC6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16821">
    <w:abstractNumId w:val="5"/>
  </w:num>
  <w:num w:numId="2" w16cid:durableId="1198196445">
    <w:abstractNumId w:val="5"/>
  </w:num>
  <w:num w:numId="3" w16cid:durableId="1415200535">
    <w:abstractNumId w:val="5"/>
  </w:num>
  <w:num w:numId="4" w16cid:durableId="1709061271">
    <w:abstractNumId w:val="6"/>
  </w:num>
  <w:num w:numId="5" w16cid:durableId="136462857">
    <w:abstractNumId w:val="6"/>
  </w:num>
  <w:num w:numId="6" w16cid:durableId="1042023673">
    <w:abstractNumId w:val="6"/>
  </w:num>
  <w:num w:numId="7" w16cid:durableId="1821848457">
    <w:abstractNumId w:val="6"/>
  </w:num>
  <w:num w:numId="8" w16cid:durableId="170491236">
    <w:abstractNumId w:val="4"/>
  </w:num>
  <w:num w:numId="9" w16cid:durableId="782963184">
    <w:abstractNumId w:val="7"/>
  </w:num>
  <w:num w:numId="10" w16cid:durableId="941452307">
    <w:abstractNumId w:val="2"/>
  </w:num>
  <w:num w:numId="11" w16cid:durableId="877935892">
    <w:abstractNumId w:val="1"/>
  </w:num>
  <w:num w:numId="12" w16cid:durableId="533540841">
    <w:abstractNumId w:val="0"/>
  </w:num>
  <w:num w:numId="13" w16cid:durableId="1924558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44"/>
    <w:rsid w:val="00022304"/>
    <w:rsid w:val="00062822"/>
    <w:rsid w:val="0010446C"/>
    <w:rsid w:val="001222D8"/>
    <w:rsid w:val="00151E4F"/>
    <w:rsid w:val="001879B5"/>
    <w:rsid w:val="00204335"/>
    <w:rsid w:val="002205D6"/>
    <w:rsid w:val="00286E2E"/>
    <w:rsid w:val="00341859"/>
    <w:rsid w:val="0036606C"/>
    <w:rsid w:val="003C4298"/>
    <w:rsid w:val="003E289B"/>
    <w:rsid w:val="00407483"/>
    <w:rsid w:val="00445E52"/>
    <w:rsid w:val="00481301"/>
    <w:rsid w:val="004A15C4"/>
    <w:rsid w:val="004C2F66"/>
    <w:rsid w:val="005576D4"/>
    <w:rsid w:val="006020E5"/>
    <w:rsid w:val="00603D1F"/>
    <w:rsid w:val="006635E2"/>
    <w:rsid w:val="006B5C4A"/>
    <w:rsid w:val="006F221F"/>
    <w:rsid w:val="0070396A"/>
    <w:rsid w:val="00704E2D"/>
    <w:rsid w:val="00870E7D"/>
    <w:rsid w:val="008E5F87"/>
    <w:rsid w:val="008E6EE6"/>
    <w:rsid w:val="00903446"/>
    <w:rsid w:val="00927915"/>
    <w:rsid w:val="009E51F3"/>
    <w:rsid w:val="00A00A5A"/>
    <w:rsid w:val="00A60D7D"/>
    <w:rsid w:val="00AA66DC"/>
    <w:rsid w:val="00AE2C3C"/>
    <w:rsid w:val="00AE6B46"/>
    <w:rsid w:val="00B13B15"/>
    <w:rsid w:val="00B21BAE"/>
    <w:rsid w:val="00B36598"/>
    <w:rsid w:val="00B42844"/>
    <w:rsid w:val="00BD639F"/>
    <w:rsid w:val="00C15E06"/>
    <w:rsid w:val="00C22184"/>
    <w:rsid w:val="00D13F11"/>
    <w:rsid w:val="00D521AE"/>
    <w:rsid w:val="00D951D3"/>
    <w:rsid w:val="00DB0B3B"/>
    <w:rsid w:val="00DC3A0D"/>
    <w:rsid w:val="00DD25DD"/>
    <w:rsid w:val="00E02F53"/>
    <w:rsid w:val="00E1638A"/>
    <w:rsid w:val="00E75653"/>
    <w:rsid w:val="00E84448"/>
    <w:rsid w:val="00E911E7"/>
    <w:rsid w:val="00E976A1"/>
    <w:rsid w:val="00ED04C2"/>
    <w:rsid w:val="00EE0AEE"/>
    <w:rsid w:val="00F400E0"/>
    <w:rsid w:val="00F83D25"/>
    <w:rsid w:val="00F97BB0"/>
    <w:rsid w:val="00FA6E16"/>
    <w:rsid w:val="00FE0FAA"/>
    <w:rsid w:val="00FE6B30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93A2A2"/>
  <w15:chartTrackingRefBased/>
  <w15:docId w15:val="{7F1D7A8A-1347-4AA7-B4B0-21BDEFA2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2822"/>
    <w:rPr>
      <w:rFonts w:ascii="Instrument Sans" w:hAnsi="Instrument Sans"/>
      <w:lang w:eastAsia="de-DE"/>
    </w:rPr>
  </w:style>
  <w:style w:type="paragraph" w:styleId="berschrift1">
    <w:name w:val="heading 1"/>
    <w:basedOn w:val="Standard"/>
    <w:next w:val="Standard"/>
    <w:qFormat/>
    <w:rsid w:val="00062822"/>
    <w:pPr>
      <w:keepNext/>
      <w:numPr>
        <w:numId w:val="4"/>
      </w:numPr>
      <w:outlineLvl w:val="0"/>
    </w:pPr>
    <w:rPr>
      <w:b/>
      <w:color w:val="A74F58"/>
      <w:kern w:val="28"/>
    </w:rPr>
  </w:style>
  <w:style w:type="paragraph" w:styleId="berschrift2">
    <w:name w:val="heading 2"/>
    <w:basedOn w:val="Standard"/>
    <w:next w:val="Standard"/>
    <w:qFormat/>
    <w:rsid w:val="00062822"/>
    <w:pPr>
      <w:keepNext/>
      <w:numPr>
        <w:ilvl w:val="1"/>
        <w:numId w:val="5"/>
      </w:numPr>
      <w:outlineLvl w:val="1"/>
    </w:pPr>
    <w:rPr>
      <w:b/>
      <w:color w:val="A74F58"/>
    </w:rPr>
  </w:style>
  <w:style w:type="paragraph" w:styleId="berschrift3">
    <w:name w:val="heading 3"/>
    <w:basedOn w:val="Standard"/>
    <w:next w:val="Standard"/>
    <w:qFormat/>
    <w:rsid w:val="00062822"/>
    <w:pPr>
      <w:keepNext/>
      <w:numPr>
        <w:ilvl w:val="2"/>
        <w:numId w:val="6"/>
      </w:numPr>
      <w:outlineLvl w:val="2"/>
    </w:pPr>
    <w:rPr>
      <w:b/>
      <w:color w:val="A74F58"/>
    </w:rPr>
  </w:style>
  <w:style w:type="paragraph" w:styleId="berschrift4">
    <w:name w:val="heading 4"/>
    <w:basedOn w:val="Standard"/>
    <w:next w:val="Standard"/>
    <w:qFormat/>
    <w:rsid w:val="00062822"/>
    <w:pPr>
      <w:keepNext/>
      <w:numPr>
        <w:ilvl w:val="3"/>
        <w:numId w:val="7"/>
      </w:numPr>
      <w:ind w:left="862" w:hanging="862"/>
      <w:outlineLvl w:val="3"/>
    </w:pPr>
    <w:rPr>
      <w:b/>
      <w:color w:val="A74F5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rsid w:val="00E84448"/>
    <w:rPr>
      <w:b/>
      <w:color w:val="A74F58"/>
      <w:sz w:val="32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basedOn w:val="Standard"/>
    <w:link w:val="Fu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rsid w:val="00286E2E"/>
    <w:pPr>
      <w:numPr>
        <w:numId w:val="8"/>
      </w:numPr>
      <w:ind w:left="357" w:hanging="357"/>
      <w:contextualSpacing/>
    </w:pPr>
  </w:style>
  <w:style w:type="table" w:styleId="Tabellenraster">
    <w:name w:val="Table Grid"/>
    <w:basedOn w:val="NormaleTabelle"/>
    <w:uiPriority w:val="59"/>
    <w:rsid w:val="00D52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Box">
    <w:name w:val="WH_Box"/>
    <w:qFormat/>
    <w:rsid w:val="00FE6B30"/>
    <w:pPr>
      <w:spacing w:line="254" w:lineRule="auto"/>
    </w:pPr>
    <w:rPr>
      <w:rFonts w:ascii="Instrument Sans Medium" w:eastAsiaTheme="minorHAnsi" w:hAnsi="Instrument Sans Medium" w:cstheme="minorBidi"/>
      <w:color w:val="A84E57"/>
      <w:sz w:val="17"/>
      <w:szCs w:val="17"/>
      <w:lang w:eastAsia="en-US"/>
    </w:rPr>
  </w:style>
  <w:style w:type="paragraph" w:styleId="KeinLeerraum">
    <w:name w:val="No Spacing"/>
    <w:uiPriority w:val="1"/>
    <w:qFormat/>
    <w:rsid w:val="00062822"/>
    <w:rPr>
      <w:rFonts w:ascii="Instrument Sans" w:hAnsi="Instrument Sans"/>
      <w:lang w:eastAsia="de-DE"/>
    </w:rPr>
  </w:style>
  <w:style w:type="character" w:styleId="IntensiverVerweis">
    <w:name w:val="Intense Reference"/>
    <w:basedOn w:val="Absatz-Standardschriftart"/>
    <w:uiPriority w:val="32"/>
    <w:rsid w:val="00062822"/>
    <w:rPr>
      <w:b/>
      <w:bCs/>
      <w:smallCaps/>
      <w:color w:val="5B9BD5" w:themeColor="accent1"/>
      <w:spacing w:val="5"/>
    </w:rPr>
  </w:style>
  <w:style w:type="paragraph" w:styleId="Listenabsatz">
    <w:name w:val="List Paragraph"/>
    <w:basedOn w:val="Standard"/>
    <w:link w:val="ListenabsatzZchn"/>
    <w:uiPriority w:val="34"/>
    <w:rsid w:val="00062822"/>
    <w:pPr>
      <w:ind w:left="720"/>
      <w:contextualSpacing/>
    </w:pPr>
  </w:style>
  <w:style w:type="paragraph" w:customStyle="1" w:styleId="Aufzhlung1">
    <w:name w:val="Aufzählung 1"/>
    <w:basedOn w:val="Listenabsatz"/>
    <w:link w:val="Aufzhlung1Zchn"/>
    <w:qFormat/>
    <w:rsid w:val="00062822"/>
    <w:pPr>
      <w:numPr>
        <w:numId w:val="12"/>
      </w:numPr>
    </w:pPr>
  </w:style>
  <w:style w:type="paragraph" w:customStyle="1" w:styleId="Azfzhlung2">
    <w:name w:val="Azfzählung 2"/>
    <w:basedOn w:val="Aufzhlung1"/>
    <w:link w:val="Azfzhlung2Zchn"/>
    <w:rsid w:val="00062822"/>
  </w:style>
  <w:style w:type="character" w:customStyle="1" w:styleId="ListenabsatzZchn">
    <w:name w:val="Listenabsatz Zchn"/>
    <w:basedOn w:val="Absatz-Standardschriftart"/>
    <w:link w:val="Listenabsatz"/>
    <w:uiPriority w:val="34"/>
    <w:rsid w:val="00062822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ListenabsatzZchn"/>
    <w:link w:val="Aufzhlung1"/>
    <w:rsid w:val="00062822"/>
    <w:rPr>
      <w:rFonts w:ascii="Instrument Sans" w:hAnsi="Instrument Sans"/>
      <w:lang w:eastAsia="de-DE"/>
    </w:rPr>
  </w:style>
  <w:style w:type="paragraph" w:customStyle="1" w:styleId="Aufzhlung2">
    <w:name w:val="Aufzählung 2"/>
    <w:basedOn w:val="Azfzhlung2"/>
    <w:link w:val="Aufzhlung2Zchn"/>
    <w:qFormat/>
    <w:rsid w:val="00E84448"/>
    <w:pPr>
      <w:numPr>
        <w:numId w:val="13"/>
      </w:numPr>
    </w:pPr>
  </w:style>
  <w:style w:type="character" w:customStyle="1" w:styleId="Azfzhlung2Zchn">
    <w:name w:val="Azfzählung 2 Zchn"/>
    <w:basedOn w:val="Aufzhlung1Zchn"/>
    <w:link w:val="Azfzhlung2"/>
    <w:rsid w:val="00062822"/>
    <w:rPr>
      <w:rFonts w:ascii="Instrument Sans" w:hAnsi="Instrument Sans"/>
      <w:lang w:eastAsia="de-DE"/>
    </w:rPr>
  </w:style>
  <w:style w:type="character" w:customStyle="1" w:styleId="Aufzhlung2Zchn">
    <w:name w:val="Aufzählung 2 Zchn"/>
    <w:basedOn w:val="Azfzhlung2Zchn"/>
    <w:link w:val="Aufzhlung2"/>
    <w:rsid w:val="00E84448"/>
    <w:rPr>
      <w:rFonts w:ascii="Instrument Sans" w:hAnsi="Instrument Sans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Quer%20interne%20Vorlage%20BWH%20(1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53945-D176-4790-85DE-CE3A38DDBFEB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2.xml><?xml version="1.0" encoding="utf-8"?>
<ds:datastoreItem xmlns:ds="http://schemas.openxmlformats.org/officeDocument/2006/customXml" ds:itemID="{FB4A22CF-A219-4BFF-B2BE-BC46426BB1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4B9BF-3EE6-4601-AE7A-5D7769846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613BFF-E57D-4D52-B2ED-B1D3EF1A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A4-Quer interne Vorlage BWH (1)</Template>
  <TotalTime>0</TotalTime>
  <Pages>1</Pages>
  <Words>16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1</cp:revision>
  <dcterms:created xsi:type="dcterms:W3CDTF">2026-05-16T12:54:00Z</dcterms:created>
  <dcterms:modified xsi:type="dcterms:W3CDTF">2026-05-16T12:56:00Z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