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06881" w14:textId="77777777" w:rsidR="00F20770" w:rsidRDefault="00F20770" w:rsidP="00F20770">
      <w:pPr>
        <w:pStyle w:val="Aufzhlung1"/>
        <w:numPr>
          <w:ilvl w:val="0"/>
          <w:numId w:val="0"/>
        </w:numPr>
        <w:ind w:left="720" w:hanging="360"/>
      </w:pPr>
    </w:p>
    <w:p w14:paraId="69CCCF9F" w14:textId="77777777" w:rsidR="00F73030" w:rsidRDefault="00F73030" w:rsidP="00F20770">
      <w:pPr>
        <w:pStyle w:val="Aufzhlung1"/>
        <w:numPr>
          <w:ilvl w:val="0"/>
          <w:numId w:val="0"/>
        </w:numPr>
        <w:ind w:left="720" w:hanging="360"/>
      </w:pPr>
    </w:p>
    <w:p w14:paraId="216A1E3F" w14:textId="77777777" w:rsidR="00F73030" w:rsidRDefault="00F73030" w:rsidP="00F20770">
      <w:pPr>
        <w:pStyle w:val="Aufzhlung1"/>
        <w:numPr>
          <w:ilvl w:val="0"/>
          <w:numId w:val="0"/>
        </w:numPr>
        <w:ind w:left="720" w:hanging="360"/>
      </w:pPr>
    </w:p>
    <w:p w14:paraId="36F1AA0A" w14:textId="77777777" w:rsidR="00F73030" w:rsidRDefault="00F73030" w:rsidP="00F20770">
      <w:pPr>
        <w:pStyle w:val="Aufzhlung1"/>
        <w:numPr>
          <w:ilvl w:val="0"/>
          <w:numId w:val="0"/>
        </w:numPr>
        <w:ind w:left="720" w:hanging="360"/>
      </w:pPr>
    </w:p>
    <w:p w14:paraId="70C0F12F" w14:textId="77777777" w:rsidR="00F73030" w:rsidRDefault="00F73030" w:rsidP="00F20770">
      <w:pPr>
        <w:pStyle w:val="Aufzhlung1"/>
        <w:numPr>
          <w:ilvl w:val="0"/>
          <w:numId w:val="0"/>
        </w:numPr>
        <w:ind w:left="720" w:hanging="360"/>
      </w:pPr>
    </w:p>
    <w:p w14:paraId="317D43C9" w14:textId="77777777" w:rsidR="00F73030" w:rsidRDefault="00F73030" w:rsidP="00F20770">
      <w:pPr>
        <w:pStyle w:val="Aufzhlung1"/>
        <w:numPr>
          <w:ilvl w:val="0"/>
          <w:numId w:val="0"/>
        </w:numPr>
        <w:ind w:left="720" w:hanging="360"/>
      </w:pPr>
    </w:p>
    <w:p w14:paraId="2B623401" w14:textId="77777777" w:rsidR="00F73030" w:rsidRDefault="00F73030" w:rsidP="00F20770">
      <w:pPr>
        <w:pStyle w:val="Aufzhlung1"/>
        <w:numPr>
          <w:ilvl w:val="0"/>
          <w:numId w:val="0"/>
        </w:numPr>
        <w:ind w:left="720" w:hanging="360"/>
      </w:pPr>
    </w:p>
    <w:p w14:paraId="72648BD0" w14:textId="77777777" w:rsidR="00F73030" w:rsidRPr="007926FA" w:rsidRDefault="00F73030" w:rsidP="00F73030">
      <w:pPr>
        <w:pStyle w:val="WHDokumenttitelGross"/>
      </w:pPr>
      <w:r w:rsidRPr="007926FA">
        <w:t>WH Dokumenttitel Gross</w:t>
      </w:r>
    </w:p>
    <w:p w14:paraId="16549171" w14:textId="77777777" w:rsidR="00F73030" w:rsidRPr="007926FA" w:rsidRDefault="00F73030" w:rsidP="00F73030">
      <w:pPr>
        <w:pStyle w:val="WHDokumenttitelGross"/>
      </w:pPr>
      <w:r w:rsidRPr="007926FA">
        <w:rPr>
          <w:noProof/>
        </w:rPr>
        <w:drawing>
          <wp:inline distT="0" distB="0" distL="0" distR="0" wp14:anchorId="03A86598" wp14:editId="6E4E36C8">
            <wp:extent cx="5723890" cy="3815715"/>
            <wp:effectExtent l="0" t="0" r="3810" b="0"/>
            <wp:docPr id="5" name="Grafik 5" descr="Ein Bild, das Im Haus, Wand, Person, Kleidung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fik 5" descr="Ein Bild, das Im Haus, Wand, Person, Kleidung enthält.&#10;&#10;Automatisch generierte Beschreibu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5EA9" w14:textId="77777777" w:rsidR="00F73030" w:rsidRPr="007926FA" w:rsidRDefault="00F73030" w:rsidP="00F73030">
      <w:pPr>
        <w:pStyle w:val="WHDokumenttitelGross"/>
      </w:pPr>
      <w:r w:rsidRPr="007926FA">
        <w:br w:type="page"/>
      </w:r>
    </w:p>
    <w:p w14:paraId="42B06120" w14:textId="77777777" w:rsidR="00F73030" w:rsidRPr="007926FA" w:rsidRDefault="00F73030" w:rsidP="00F73030">
      <w:pPr>
        <w:pStyle w:val="WHDokumenttitelKlein"/>
      </w:pPr>
      <w:r w:rsidRPr="007926FA">
        <w:lastRenderedPageBreak/>
        <w:t>WH Dokumenttitel Klein</w:t>
      </w:r>
    </w:p>
    <w:p w14:paraId="038AF2A7" w14:textId="77777777" w:rsidR="00F73030" w:rsidRPr="007926FA" w:rsidRDefault="00F73030" w:rsidP="00F73030">
      <w:pPr>
        <w:pStyle w:val="Verzeichnis1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r w:rsidRPr="007926FA">
        <w:rPr>
          <w:rFonts w:eastAsiaTheme="majorEastAsia"/>
          <w:noProof/>
          <w:color w:val="8C0C4C"/>
          <w:spacing w:val="2"/>
          <w:sz w:val="40"/>
          <w:szCs w:val="40"/>
        </w:rPr>
        <w:fldChar w:fldCharType="begin"/>
      </w:r>
      <w:r w:rsidRPr="007926FA">
        <w:rPr>
          <w:rFonts w:eastAsiaTheme="majorEastAsia"/>
          <w:noProof/>
          <w:color w:val="8C0C4C"/>
          <w:spacing w:val="2"/>
          <w:sz w:val="40"/>
          <w:szCs w:val="40"/>
        </w:rPr>
        <w:instrText xml:space="preserve"> TOC \h \z \t "WH Überschrift 1;1;WH Überschrift 2;2;WH Überschrift 3;3" </w:instrText>
      </w:r>
      <w:r w:rsidRPr="007926FA">
        <w:rPr>
          <w:rFonts w:eastAsiaTheme="majorEastAsia"/>
          <w:noProof/>
          <w:color w:val="8C0C4C"/>
          <w:spacing w:val="2"/>
          <w:sz w:val="40"/>
          <w:szCs w:val="40"/>
        </w:rPr>
        <w:fldChar w:fldCharType="separate"/>
      </w:r>
      <w:hyperlink w:anchor="_Toc151645214" w:history="1">
        <w:r w:rsidRPr="007926FA">
          <w:rPr>
            <w:rStyle w:val="Hyperlink"/>
            <w:noProof/>
          </w:rPr>
          <w:t>1.</w:t>
        </w:r>
        <w:r w:rsidRPr="007926FA"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926FA">
          <w:rPr>
            <w:rStyle w:val="Hyperlink"/>
            <w:noProof/>
          </w:rPr>
          <w:t>Überschrift 1</w:t>
        </w:r>
        <w:r w:rsidRPr="007926FA">
          <w:rPr>
            <w:noProof/>
            <w:webHidden/>
          </w:rPr>
          <w:tab/>
        </w:r>
        <w:r w:rsidRPr="007926FA">
          <w:rPr>
            <w:noProof/>
            <w:webHidden/>
          </w:rPr>
          <w:fldChar w:fldCharType="begin"/>
        </w:r>
        <w:r w:rsidRPr="007926FA">
          <w:rPr>
            <w:noProof/>
            <w:webHidden/>
          </w:rPr>
          <w:instrText xml:space="preserve"> PAGEREF _Toc151645214 \h </w:instrText>
        </w:r>
        <w:r w:rsidRPr="007926FA">
          <w:rPr>
            <w:noProof/>
            <w:webHidden/>
          </w:rPr>
        </w:r>
        <w:r w:rsidRPr="007926FA">
          <w:rPr>
            <w:noProof/>
            <w:webHidden/>
          </w:rPr>
          <w:fldChar w:fldCharType="separate"/>
        </w:r>
        <w:r w:rsidRPr="007926FA">
          <w:rPr>
            <w:noProof/>
            <w:webHidden/>
          </w:rPr>
          <w:t>3</w:t>
        </w:r>
        <w:r w:rsidRPr="007926FA">
          <w:rPr>
            <w:noProof/>
            <w:webHidden/>
          </w:rPr>
          <w:fldChar w:fldCharType="end"/>
        </w:r>
      </w:hyperlink>
    </w:p>
    <w:p w14:paraId="048BA4F9" w14:textId="77777777" w:rsidR="00F73030" w:rsidRPr="007926FA" w:rsidRDefault="00F73030" w:rsidP="00F73030">
      <w:pPr>
        <w:pStyle w:val="Verzeichnis2"/>
        <w:rPr>
          <w:rFonts w:eastAsiaTheme="minorEastAsia" w:cstheme="minorBidi"/>
          <w:color w:val="auto"/>
          <w:spacing w:val="0"/>
          <w:kern w:val="2"/>
          <w:sz w:val="24"/>
          <w:szCs w:val="24"/>
          <w:lang w:val="de-CH" w:eastAsia="de-DE"/>
          <w14:ligatures w14:val="standardContextual"/>
        </w:rPr>
      </w:pPr>
      <w:hyperlink w:anchor="_Toc151645215" w:history="1">
        <w:r w:rsidRPr="007926FA">
          <w:rPr>
            <w:rStyle w:val="Hyperlink"/>
            <w:lang w:val="de-CH"/>
          </w:rPr>
          <w:t>1.1.</w:t>
        </w:r>
        <w:r w:rsidRPr="007926FA">
          <w:rPr>
            <w:rFonts w:eastAsiaTheme="minorEastAsia" w:cstheme="minorBidi"/>
            <w:color w:val="auto"/>
            <w:spacing w:val="0"/>
            <w:kern w:val="2"/>
            <w:sz w:val="24"/>
            <w:szCs w:val="24"/>
            <w:lang w:val="de-CH" w:eastAsia="de-DE"/>
            <w14:ligatures w14:val="standardContextual"/>
          </w:rPr>
          <w:tab/>
        </w:r>
        <w:r w:rsidRPr="007926FA">
          <w:rPr>
            <w:rStyle w:val="Hyperlink"/>
            <w:lang w:val="de-CH"/>
          </w:rPr>
          <w:t>Überschrift 2</w:t>
        </w:r>
        <w:r w:rsidRPr="007926FA">
          <w:rPr>
            <w:webHidden/>
            <w:lang w:val="de-CH"/>
          </w:rPr>
          <w:tab/>
        </w:r>
        <w:r w:rsidRPr="007926FA">
          <w:rPr>
            <w:webHidden/>
            <w:lang w:val="de-CH"/>
          </w:rPr>
          <w:fldChar w:fldCharType="begin"/>
        </w:r>
        <w:r w:rsidRPr="007926FA">
          <w:rPr>
            <w:webHidden/>
            <w:lang w:val="de-CH"/>
          </w:rPr>
          <w:instrText xml:space="preserve"> PAGEREF _Toc151645215 \h </w:instrText>
        </w:r>
        <w:r w:rsidRPr="007926FA">
          <w:rPr>
            <w:webHidden/>
            <w:lang w:val="de-CH"/>
          </w:rPr>
        </w:r>
        <w:r w:rsidRPr="007926FA">
          <w:rPr>
            <w:webHidden/>
            <w:lang w:val="de-CH"/>
          </w:rPr>
          <w:fldChar w:fldCharType="separate"/>
        </w:r>
        <w:r w:rsidRPr="007926FA">
          <w:rPr>
            <w:webHidden/>
            <w:lang w:val="de-CH"/>
          </w:rPr>
          <w:t>3</w:t>
        </w:r>
        <w:r w:rsidRPr="007926FA">
          <w:rPr>
            <w:webHidden/>
            <w:lang w:val="de-CH"/>
          </w:rPr>
          <w:fldChar w:fldCharType="end"/>
        </w:r>
      </w:hyperlink>
    </w:p>
    <w:p w14:paraId="7C448FB0" w14:textId="77777777" w:rsidR="00F73030" w:rsidRPr="007926FA" w:rsidRDefault="00F73030" w:rsidP="00F73030">
      <w:pPr>
        <w:pStyle w:val="Verzeichnis1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151645216" w:history="1">
        <w:r w:rsidRPr="007926FA">
          <w:rPr>
            <w:rStyle w:val="Hyperlink"/>
            <w:noProof/>
          </w:rPr>
          <w:t>2.</w:t>
        </w:r>
        <w:r w:rsidRPr="007926FA"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926FA">
          <w:rPr>
            <w:rStyle w:val="Hyperlink"/>
            <w:noProof/>
          </w:rPr>
          <w:t>Überschrift 1</w:t>
        </w:r>
        <w:r w:rsidRPr="007926FA">
          <w:rPr>
            <w:noProof/>
            <w:webHidden/>
          </w:rPr>
          <w:tab/>
        </w:r>
        <w:r w:rsidRPr="007926FA">
          <w:rPr>
            <w:noProof/>
            <w:webHidden/>
          </w:rPr>
          <w:fldChar w:fldCharType="begin"/>
        </w:r>
        <w:r w:rsidRPr="007926FA">
          <w:rPr>
            <w:noProof/>
            <w:webHidden/>
          </w:rPr>
          <w:instrText xml:space="preserve"> PAGEREF _Toc151645216 \h </w:instrText>
        </w:r>
        <w:r w:rsidRPr="007926FA">
          <w:rPr>
            <w:noProof/>
            <w:webHidden/>
          </w:rPr>
        </w:r>
        <w:r w:rsidRPr="007926FA">
          <w:rPr>
            <w:noProof/>
            <w:webHidden/>
          </w:rPr>
          <w:fldChar w:fldCharType="separate"/>
        </w:r>
        <w:r w:rsidRPr="007926FA">
          <w:rPr>
            <w:noProof/>
            <w:webHidden/>
          </w:rPr>
          <w:t>3</w:t>
        </w:r>
        <w:r w:rsidRPr="007926FA">
          <w:rPr>
            <w:noProof/>
            <w:webHidden/>
          </w:rPr>
          <w:fldChar w:fldCharType="end"/>
        </w:r>
      </w:hyperlink>
    </w:p>
    <w:p w14:paraId="6D494BB8" w14:textId="77777777" w:rsidR="00F73030" w:rsidRPr="007926FA" w:rsidRDefault="00F73030" w:rsidP="00F73030">
      <w:pPr>
        <w:pStyle w:val="Verzeichnis2"/>
        <w:rPr>
          <w:rFonts w:eastAsiaTheme="minorEastAsia" w:cstheme="minorBidi"/>
          <w:color w:val="auto"/>
          <w:spacing w:val="0"/>
          <w:kern w:val="2"/>
          <w:sz w:val="24"/>
          <w:szCs w:val="24"/>
          <w:lang w:val="de-CH" w:eastAsia="de-DE"/>
          <w14:ligatures w14:val="standardContextual"/>
        </w:rPr>
      </w:pPr>
      <w:hyperlink w:anchor="_Toc151645217" w:history="1">
        <w:r w:rsidRPr="007926FA">
          <w:rPr>
            <w:rStyle w:val="Hyperlink"/>
            <w:lang w:val="de-CH"/>
          </w:rPr>
          <w:t>2.1.</w:t>
        </w:r>
        <w:r w:rsidRPr="007926FA">
          <w:rPr>
            <w:rFonts w:eastAsiaTheme="minorEastAsia" w:cstheme="minorBidi"/>
            <w:color w:val="auto"/>
            <w:spacing w:val="0"/>
            <w:kern w:val="2"/>
            <w:sz w:val="24"/>
            <w:szCs w:val="24"/>
            <w:lang w:val="de-CH" w:eastAsia="de-DE"/>
            <w14:ligatures w14:val="standardContextual"/>
          </w:rPr>
          <w:tab/>
        </w:r>
        <w:r w:rsidRPr="007926FA">
          <w:rPr>
            <w:rStyle w:val="Hyperlink"/>
            <w:lang w:val="de-CH"/>
          </w:rPr>
          <w:t>Überschrift 2</w:t>
        </w:r>
        <w:r w:rsidRPr="007926FA">
          <w:rPr>
            <w:webHidden/>
            <w:lang w:val="de-CH"/>
          </w:rPr>
          <w:tab/>
        </w:r>
        <w:r w:rsidRPr="007926FA">
          <w:rPr>
            <w:webHidden/>
            <w:lang w:val="de-CH"/>
          </w:rPr>
          <w:fldChar w:fldCharType="begin"/>
        </w:r>
        <w:r w:rsidRPr="007926FA">
          <w:rPr>
            <w:webHidden/>
            <w:lang w:val="de-CH"/>
          </w:rPr>
          <w:instrText xml:space="preserve"> PAGEREF _Toc151645217 \h </w:instrText>
        </w:r>
        <w:r w:rsidRPr="007926FA">
          <w:rPr>
            <w:webHidden/>
            <w:lang w:val="de-CH"/>
          </w:rPr>
        </w:r>
        <w:r w:rsidRPr="007926FA">
          <w:rPr>
            <w:webHidden/>
            <w:lang w:val="de-CH"/>
          </w:rPr>
          <w:fldChar w:fldCharType="separate"/>
        </w:r>
        <w:r w:rsidRPr="007926FA">
          <w:rPr>
            <w:webHidden/>
            <w:lang w:val="de-CH"/>
          </w:rPr>
          <w:t>3</w:t>
        </w:r>
        <w:r w:rsidRPr="007926FA">
          <w:rPr>
            <w:webHidden/>
            <w:lang w:val="de-CH"/>
          </w:rPr>
          <w:fldChar w:fldCharType="end"/>
        </w:r>
      </w:hyperlink>
    </w:p>
    <w:p w14:paraId="2FEACA8E" w14:textId="77777777" w:rsidR="00F73030" w:rsidRPr="007926FA" w:rsidRDefault="00F73030" w:rsidP="00F73030">
      <w:pPr>
        <w:pStyle w:val="Verzeichnis3"/>
        <w:rPr>
          <w:rFonts w:ascii="Instrument Sans" w:eastAsiaTheme="minorEastAsia" w:hAnsi="Instrument Sans"/>
          <w:color w:val="auto"/>
          <w:kern w:val="2"/>
          <w:sz w:val="24"/>
          <w:lang w:eastAsia="de-DE"/>
          <w14:ligatures w14:val="standardContextual"/>
        </w:rPr>
      </w:pPr>
      <w:hyperlink w:anchor="_Toc151645218" w:history="1">
        <w:r w:rsidRPr="007926FA">
          <w:rPr>
            <w:rStyle w:val="Hyperlink"/>
            <w:rFonts w:ascii="Instrument Sans" w:hAnsi="Instrument Sans"/>
          </w:rPr>
          <w:t>2.1.1.</w:t>
        </w:r>
        <w:r w:rsidRPr="007926FA">
          <w:rPr>
            <w:rFonts w:ascii="Instrument Sans" w:eastAsiaTheme="minorEastAsia" w:hAnsi="Instrument Sans"/>
            <w:color w:val="auto"/>
            <w:kern w:val="2"/>
            <w:sz w:val="24"/>
            <w:lang w:eastAsia="de-DE"/>
            <w14:ligatures w14:val="standardContextual"/>
          </w:rPr>
          <w:tab/>
        </w:r>
        <w:r w:rsidRPr="007926FA">
          <w:rPr>
            <w:rStyle w:val="Hyperlink"/>
            <w:rFonts w:ascii="Instrument Sans" w:hAnsi="Instrument Sans"/>
          </w:rPr>
          <w:t>Überschrift 3</w:t>
        </w:r>
        <w:r w:rsidRPr="007926FA">
          <w:rPr>
            <w:rFonts w:ascii="Instrument Sans" w:hAnsi="Instrument Sans"/>
            <w:webHidden/>
          </w:rPr>
          <w:tab/>
        </w:r>
        <w:r w:rsidRPr="007926FA">
          <w:rPr>
            <w:rFonts w:ascii="Instrument Sans" w:hAnsi="Instrument Sans"/>
            <w:webHidden/>
          </w:rPr>
          <w:fldChar w:fldCharType="begin"/>
        </w:r>
        <w:r w:rsidRPr="007926FA">
          <w:rPr>
            <w:rFonts w:ascii="Instrument Sans" w:hAnsi="Instrument Sans"/>
            <w:webHidden/>
          </w:rPr>
          <w:instrText xml:space="preserve"> PAGEREF _Toc151645218 \h </w:instrText>
        </w:r>
        <w:r w:rsidRPr="007926FA">
          <w:rPr>
            <w:rFonts w:ascii="Instrument Sans" w:hAnsi="Instrument Sans"/>
            <w:webHidden/>
          </w:rPr>
        </w:r>
        <w:r w:rsidRPr="007926FA">
          <w:rPr>
            <w:rFonts w:ascii="Instrument Sans" w:hAnsi="Instrument Sans"/>
            <w:webHidden/>
          </w:rPr>
          <w:fldChar w:fldCharType="separate"/>
        </w:r>
        <w:r w:rsidRPr="007926FA">
          <w:rPr>
            <w:rFonts w:ascii="Instrument Sans" w:hAnsi="Instrument Sans"/>
            <w:webHidden/>
          </w:rPr>
          <w:t>3</w:t>
        </w:r>
        <w:r w:rsidRPr="007926FA">
          <w:rPr>
            <w:rFonts w:ascii="Instrument Sans" w:hAnsi="Instrument Sans"/>
            <w:webHidden/>
          </w:rPr>
          <w:fldChar w:fldCharType="end"/>
        </w:r>
      </w:hyperlink>
    </w:p>
    <w:p w14:paraId="1B36DC10" w14:textId="4793FCAA" w:rsidR="00F73030" w:rsidRPr="00F25C1B" w:rsidRDefault="00F73030" w:rsidP="00F73030">
      <w:pPr>
        <w:rPr>
          <w:rFonts w:cs="Instrument Sans Medium"/>
          <w:color w:val="8C0C4C"/>
          <w:spacing w:val="2"/>
          <w:sz w:val="40"/>
          <w:szCs w:val="40"/>
        </w:rPr>
      </w:pPr>
      <w:r w:rsidRPr="007926FA">
        <w:rPr>
          <w:rFonts w:eastAsiaTheme="majorEastAsia" w:cs="Instrument Sans Medium"/>
          <w:noProof/>
          <w:color w:val="8C0C4C"/>
          <w:spacing w:val="2"/>
          <w:sz w:val="40"/>
          <w:szCs w:val="40"/>
        </w:rPr>
        <w:fldChar w:fldCharType="end"/>
      </w:r>
    </w:p>
    <w:sectPr w:rsidR="00F73030" w:rsidRPr="00F25C1B">
      <w:headerReference w:type="default" r:id="rId12"/>
      <w:footerReference w:type="default" r:id="rId13"/>
      <w:pgSz w:w="11906" w:h="16838"/>
      <w:pgMar w:top="1701" w:right="1134" w:bottom="1304" w:left="1134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1F71E" w14:textId="77777777" w:rsidR="00A6702F" w:rsidRDefault="00A6702F" w:rsidP="00BD639F">
      <w:r>
        <w:separator/>
      </w:r>
    </w:p>
  </w:endnote>
  <w:endnote w:type="continuationSeparator" w:id="0">
    <w:p w14:paraId="7B23E818" w14:textId="77777777" w:rsidR="00A6702F" w:rsidRDefault="00A6702F" w:rsidP="00BD63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strument Sans">
    <w:panose1 w:val="00000000000000000000"/>
    <w:charset w:val="00"/>
    <w:family w:val="auto"/>
    <w:pitch w:val="variable"/>
    <w:sig w:usb0="A000006F" w:usb1="0000006A" w:usb2="00000000" w:usb3="00000000" w:csb0="00000093" w:csb1="00000000"/>
  </w:font>
  <w:font w:name="Instrument Sans Medium">
    <w:panose1 w:val="00000000000000000000"/>
    <w:charset w:val="00"/>
    <w:family w:val="auto"/>
    <w:pitch w:val="variable"/>
    <w:sig w:usb0="A000006F" w:usb1="0000006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52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7513"/>
      <w:gridCol w:w="2139"/>
    </w:tblGrid>
    <w:tr w:rsidR="00F43A7B" w:rsidRPr="00F43A7B" w14:paraId="4C39161D" w14:textId="77777777" w:rsidTr="008515D0">
      <w:trPr>
        <w:cantSplit/>
        <w:trHeight w:val="454"/>
      </w:trPr>
      <w:tc>
        <w:tcPr>
          <w:tcW w:w="7513" w:type="dxa"/>
        </w:tcPr>
        <w:p w14:paraId="732B2256" w14:textId="0C193BD9" w:rsidR="0087708A" w:rsidRPr="0087708A" w:rsidRDefault="00F20770" w:rsidP="0087708A">
          <w:pPr>
            <w:rPr>
              <w:color w:val="A74E57"/>
              <w:sz w:val="16"/>
            </w:rPr>
          </w:pPr>
          <w:r w:rsidRPr="00C37DA5">
            <w:rPr>
              <w:color w:val="A74E57"/>
              <w:sz w:val="16"/>
              <w:szCs w:val="16"/>
            </w:rPr>
            <w:fldChar w:fldCharType="begin"/>
          </w:r>
          <w:r w:rsidRPr="00C37DA5">
            <w:rPr>
              <w:color w:val="A74E57"/>
              <w:sz w:val="16"/>
              <w:szCs w:val="16"/>
            </w:rPr>
            <w:instrText>PAGE  \* Arabic  \* MERGEFORMAT</w:instrText>
          </w:r>
          <w:r w:rsidRPr="00C37DA5">
            <w:rPr>
              <w:color w:val="A74E57"/>
              <w:sz w:val="16"/>
              <w:szCs w:val="16"/>
            </w:rPr>
            <w:fldChar w:fldCharType="separate"/>
          </w:r>
          <w:r>
            <w:rPr>
              <w:color w:val="A74E57"/>
              <w:sz w:val="16"/>
              <w:szCs w:val="16"/>
            </w:rPr>
            <w:t>1</w:t>
          </w:r>
          <w:r w:rsidRPr="00C37DA5">
            <w:rPr>
              <w:color w:val="A74E57"/>
              <w:sz w:val="16"/>
              <w:szCs w:val="16"/>
            </w:rPr>
            <w:fldChar w:fldCharType="end"/>
          </w:r>
          <w:r w:rsidRPr="00C37DA5">
            <w:rPr>
              <w:color w:val="A74E57"/>
              <w:sz w:val="16"/>
              <w:szCs w:val="16"/>
            </w:rPr>
            <w:t xml:space="preserve"> • </w:t>
          </w:r>
          <w:r w:rsidRPr="00C37DA5">
            <w:rPr>
              <w:color w:val="A74E57"/>
              <w:sz w:val="16"/>
              <w:szCs w:val="16"/>
            </w:rPr>
            <w:fldChar w:fldCharType="begin"/>
          </w:r>
          <w:r w:rsidRPr="00C37DA5">
            <w:rPr>
              <w:color w:val="A74E57"/>
              <w:sz w:val="16"/>
              <w:szCs w:val="16"/>
            </w:rPr>
            <w:instrText>NUMPAGES \* Arabisch \* MERGEFORMAT</w:instrText>
          </w:r>
          <w:r w:rsidRPr="00C37DA5">
            <w:rPr>
              <w:color w:val="A74E57"/>
              <w:sz w:val="16"/>
              <w:szCs w:val="16"/>
            </w:rPr>
            <w:fldChar w:fldCharType="separate"/>
          </w:r>
          <w:r>
            <w:rPr>
              <w:color w:val="A74E57"/>
              <w:sz w:val="16"/>
              <w:szCs w:val="16"/>
            </w:rPr>
            <w:t>2</w:t>
          </w:r>
          <w:r w:rsidRPr="00C37DA5">
            <w:rPr>
              <w:color w:val="A74E57"/>
              <w:sz w:val="16"/>
              <w:szCs w:val="16"/>
            </w:rPr>
            <w:fldChar w:fldCharType="end"/>
          </w:r>
          <w:r>
            <w:rPr>
              <w:color w:val="A74E57"/>
              <w:sz w:val="16"/>
              <w:szCs w:val="16"/>
            </w:rPr>
            <w:t xml:space="preserve"> </w:t>
          </w:r>
          <w:r w:rsidR="0087708A" w:rsidRPr="0087708A">
            <w:rPr>
              <w:color w:val="A74E57"/>
              <w:sz w:val="16"/>
            </w:rPr>
            <w:t>•</w:t>
          </w:r>
          <w:r w:rsidR="0087708A">
            <w:rPr>
              <w:color w:val="A74E57"/>
              <w:sz w:val="16"/>
            </w:rPr>
            <w:t xml:space="preserve"> </w:t>
          </w:r>
          <w:r w:rsidR="0087708A" w:rsidRPr="0087708A">
            <w:rPr>
              <w:color w:val="A74E57"/>
              <w:sz w:val="16"/>
            </w:rPr>
            <w:t>Dokument4 • 16.05.26</w:t>
          </w:r>
          <w:r w:rsidR="0087708A">
            <w:rPr>
              <w:color w:val="A74E57"/>
              <w:sz w:val="16"/>
            </w:rPr>
            <w:t xml:space="preserve"> </w:t>
          </w:r>
          <w:r w:rsidR="0087708A" w:rsidRPr="0087708A">
            <w:rPr>
              <w:color w:val="A74E57"/>
              <w:sz w:val="16"/>
            </w:rPr>
            <w:t>•</w:t>
          </w:r>
          <w:r w:rsidR="0087708A">
            <w:rPr>
              <w:color w:val="A74E57"/>
              <w:sz w:val="16"/>
            </w:rPr>
            <w:t xml:space="preserve"> Version: XY </w:t>
          </w:r>
          <w:r w:rsidR="0087708A" w:rsidRPr="0087708A">
            <w:rPr>
              <w:color w:val="A74E57"/>
              <w:sz w:val="16"/>
            </w:rPr>
            <w:t>•</w:t>
          </w:r>
          <w:r w:rsidR="0087708A">
            <w:rPr>
              <w:color w:val="A74E57"/>
              <w:sz w:val="16"/>
            </w:rPr>
            <w:t xml:space="preserve"> Kürzel: XY</w:t>
          </w:r>
        </w:p>
        <w:p w14:paraId="140F7B17" w14:textId="58D12B16" w:rsidR="006020E5" w:rsidRPr="00F43A7B" w:rsidRDefault="0087708A" w:rsidP="0087708A">
          <w:pPr>
            <w:rPr>
              <w:color w:val="A74E57"/>
              <w:sz w:val="16"/>
            </w:rPr>
          </w:pPr>
          <w:r w:rsidRPr="0087708A">
            <w:rPr>
              <w:color w:val="A74E57"/>
              <w:sz w:val="16"/>
            </w:rPr>
            <w:t xml:space="preserve">Bürgerliches Waisenhaus Basel • </w:t>
          </w:r>
          <w:proofErr w:type="spellStart"/>
          <w:r w:rsidRPr="0087708A">
            <w:rPr>
              <w:color w:val="A74E57"/>
              <w:sz w:val="16"/>
            </w:rPr>
            <w:t>Theodorskirchplatz</w:t>
          </w:r>
          <w:proofErr w:type="spellEnd"/>
          <w:r w:rsidRPr="0087708A">
            <w:rPr>
              <w:color w:val="A74E57"/>
              <w:sz w:val="16"/>
            </w:rPr>
            <w:t xml:space="preserve"> 7 • 4058 Basel • www.waisehuus.ch</w:t>
          </w:r>
        </w:p>
      </w:tc>
      <w:tc>
        <w:tcPr>
          <w:tcW w:w="2139" w:type="dxa"/>
        </w:tcPr>
        <w:p w14:paraId="30F1EDB5" w14:textId="34B9DBE9" w:rsidR="0070396A" w:rsidRPr="00C37DA5" w:rsidRDefault="0070396A" w:rsidP="008515D0">
          <w:pPr>
            <w:pStyle w:val="WHBox"/>
            <w:jc w:val="right"/>
            <w:rPr>
              <w:color w:val="A74E57"/>
              <w:sz w:val="16"/>
              <w:szCs w:val="16"/>
            </w:rPr>
          </w:pPr>
        </w:p>
      </w:tc>
    </w:tr>
  </w:tbl>
  <w:p w14:paraId="45123CD0" w14:textId="593658A7" w:rsidR="0070396A" w:rsidRPr="00FF5531" w:rsidRDefault="00F20770">
    <w:pPr>
      <w:tabs>
        <w:tab w:val="right" w:pos="9071"/>
      </w:tabs>
      <w:rPr>
        <w:sz w:val="4"/>
        <w:szCs w:val="4"/>
      </w:rPr>
    </w:pPr>
    <w:r w:rsidRPr="00962D7F">
      <w:rPr>
        <w:noProof/>
      </w:rPr>
      <w:drawing>
        <wp:anchor distT="0" distB="0" distL="114300" distR="114300" simplePos="0" relativeHeight="251661312" behindDoc="1" locked="0" layoutInCell="1" allowOverlap="1" wp14:anchorId="141C0FC5" wp14:editId="1D196E87">
          <wp:simplePos x="0" y="0"/>
          <wp:positionH relativeFrom="column">
            <wp:posOffset>-723900</wp:posOffset>
          </wp:positionH>
          <wp:positionV relativeFrom="paragraph">
            <wp:posOffset>-335915</wp:posOffset>
          </wp:positionV>
          <wp:extent cx="7556400" cy="824400"/>
          <wp:effectExtent l="0" t="0" r="0" b="0"/>
          <wp:wrapNone/>
          <wp:docPr id="1721217841" name="Grafik 17212178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4176467" name="Grafik 26417646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400" cy="82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882D8" w14:textId="77777777" w:rsidR="00A6702F" w:rsidRDefault="00A6702F" w:rsidP="00BD639F">
      <w:r>
        <w:separator/>
      </w:r>
    </w:p>
  </w:footnote>
  <w:footnote w:type="continuationSeparator" w:id="0">
    <w:p w14:paraId="5E23D670" w14:textId="77777777" w:rsidR="00A6702F" w:rsidRDefault="00A6702F" w:rsidP="00BD63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1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261"/>
      <w:gridCol w:w="6370"/>
    </w:tblGrid>
    <w:tr w:rsidR="00F43A7B" w:rsidRPr="00F43A7B" w14:paraId="7F2AC727" w14:textId="77777777" w:rsidTr="006635E2">
      <w:trPr>
        <w:cantSplit/>
      </w:trPr>
      <w:tc>
        <w:tcPr>
          <w:tcW w:w="3261" w:type="dxa"/>
          <w:vMerge w:val="restart"/>
        </w:tcPr>
        <w:p w14:paraId="4E042CDE" w14:textId="77777777" w:rsidR="00A60D7D" w:rsidRPr="009E294B" w:rsidRDefault="00A60D7D" w:rsidP="00A60D7D">
          <w:pPr>
            <w:rPr>
              <w:b/>
              <w:color w:val="808080"/>
              <w:sz w:val="40"/>
              <w:szCs w:val="40"/>
            </w:rPr>
          </w:pPr>
        </w:p>
      </w:tc>
      <w:tc>
        <w:tcPr>
          <w:tcW w:w="6370" w:type="dxa"/>
        </w:tcPr>
        <w:p w14:paraId="113A285A" w14:textId="77777777" w:rsidR="00A60D7D" w:rsidRPr="00F43A7B" w:rsidRDefault="00A60D7D" w:rsidP="00A60D7D">
          <w:pPr>
            <w:jc w:val="right"/>
            <w:rPr>
              <w:b/>
              <w:color w:val="A74E57"/>
            </w:rPr>
          </w:pPr>
          <w:r w:rsidRPr="00F43A7B">
            <w:rPr>
              <w:b/>
              <w:color w:val="A74E57"/>
            </w:rPr>
            <w:t>Prozessname</w:t>
          </w:r>
        </w:p>
      </w:tc>
    </w:tr>
    <w:tr w:rsidR="00F43A7B" w:rsidRPr="00F43A7B" w14:paraId="21CD9CC2" w14:textId="77777777" w:rsidTr="006635E2">
      <w:trPr>
        <w:cantSplit/>
      </w:trPr>
      <w:tc>
        <w:tcPr>
          <w:tcW w:w="3261" w:type="dxa"/>
          <w:vMerge/>
        </w:tcPr>
        <w:p w14:paraId="272727CB" w14:textId="77777777" w:rsidR="00A60D7D" w:rsidRPr="00F43A7B" w:rsidRDefault="00A60D7D" w:rsidP="00A60D7D">
          <w:pPr>
            <w:tabs>
              <w:tab w:val="left" w:pos="426"/>
              <w:tab w:val="right" w:pos="9072"/>
            </w:tabs>
            <w:rPr>
              <w:b/>
              <w:color w:val="A74E57"/>
              <w:sz w:val="40"/>
            </w:rPr>
          </w:pPr>
        </w:p>
      </w:tc>
      <w:tc>
        <w:tcPr>
          <w:tcW w:w="6370" w:type="dxa"/>
        </w:tcPr>
        <w:p w14:paraId="242E5DB5" w14:textId="77777777" w:rsidR="00A60D7D" w:rsidRPr="00F43A7B" w:rsidRDefault="00A60D7D" w:rsidP="00A60D7D">
          <w:pPr>
            <w:jc w:val="right"/>
            <w:rPr>
              <w:color w:val="A74E57"/>
            </w:rPr>
          </w:pPr>
          <w:r w:rsidRPr="00F43A7B">
            <w:rPr>
              <w:color w:val="A74E57"/>
            </w:rPr>
            <w:t>Ablageort</w:t>
          </w:r>
        </w:p>
      </w:tc>
    </w:tr>
  </w:tbl>
  <w:p w14:paraId="68037433" w14:textId="48FAF5EC" w:rsidR="00A60D7D" w:rsidRPr="00F43A7B" w:rsidRDefault="00A60D7D" w:rsidP="00A60D7D">
    <w:pPr>
      <w:rPr>
        <w:color w:val="A74E57"/>
        <w:sz w:val="4"/>
        <w:szCs w:val="4"/>
      </w:rPr>
    </w:pPr>
    <w:r w:rsidRPr="0087708A">
      <w:rPr>
        <w:b/>
        <w:noProof/>
        <w:color w:val="A74E57"/>
        <w:sz w:val="144"/>
        <w:szCs w:val="144"/>
      </w:rPr>
      <w:drawing>
        <wp:anchor distT="0" distB="0" distL="114300" distR="114300" simplePos="0" relativeHeight="251659264" behindDoc="0" locked="0" layoutInCell="1" allowOverlap="1" wp14:anchorId="5A46386B" wp14:editId="52EF59E1">
          <wp:simplePos x="0" y="0"/>
          <wp:positionH relativeFrom="column">
            <wp:posOffset>13249</wp:posOffset>
          </wp:positionH>
          <wp:positionV relativeFrom="paragraph">
            <wp:posOffset>-448508</wp:posOffset>
          </wp:positionV>
          <wp:extent cx="753035" cy="430362"/>
          <wp:effectExtent l="0" t="0" r="0" b="8255"/>
          <wp:wrapNone/>
          <wp:docPr id="1988595846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035" cy="4303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7708A" w:rsidRPr="0087708A">
      <w:rPr>
        <w:color w:val="A74E57"/>
        <w:sz w:val="18"/>
        <w:szCs w:val="18"/>
      </w:rPr>
      <w:t>Abteilung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E334B"/>
    <w:multiLevelType w:val="hybridMultilevel"/>
    <w:tmpl w:val="0C1A84F6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EC6444"/>
    <w:multiLevelType w:val="hybridMultilevel"/>
    <w:tmpl w:val="8572F6AE"/>
    <w:lvl w:ilvl="0" w:tplc="008AF812">
      <w:start w:val="1"/>
      <w:numFmt w:val="bullet"/>
      <w:pStyle w:val="WHAufzhlung"/>
      <w:lvlText w:val=""/>
      <w:lvlJc w:val="left"/>
      <w:pPr>
        <w:tabs>
          <w:tab w:val="num" w:pos="0"/>
        </w:tabs>
        <w:ind w:left="357" w:hanging="357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35869"/>
    <w:multiLevelType w:val="hybridMultilevel"/>
    <w:tmpl w:val="A6FE008A"/>
    <w:lvl w:ilvl="0" w:tplc="18D874C8">
      <w:start w:val="1"/>
      <w:numFmt w:val="bullet"/>
      <w:pStyle w:val="Aufzhlu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F969AA"/>
    <w:multiLevelType w:val="multilevel"/>
    <w:tmpl w:val="1CA67340"/>
    <w:lvl w:ilvl="0">
      <w:start w:val="1"/>
      <w:numFmt w:val="decimal"/>
      <w:pStyle w:val="WHAufzhlungNummeriert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WHAufzhlungNummeriert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4EFF6252"/>
    <w:multiLevelType w:val="hybridMultilevel"/>
    <w:tmpl w:val="C1B823F8"/>
    <w:lvl w:ilvl="0" w:tplc="6BEC96B0">
      <w:start w:val="1"/>
      <w:numFmt w:val="bullet"/>
      <w:pStyle w:val="Aufzhlung1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C95EA4"/>
    <w:multiLevelType w:val="multilevel"/>
    <w:tmpl w:val="EA382362"/>
    <w:lvl w:ilvl="0">
      <w:start w:val="1"/>
      <w:numFmt w:val="decimal"/>
      <w:lvlText w:val="%1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/>
        <w:i w:val="0"/>
        <w:sz w:val="26"/>
      </w:rPr>
    </w:lvl>
    <w:lvl w:ilvl="1">
      <w:start w:val="1"/>
      <w:numFmt w:val="decimal"/>
      <w:lvlRestart w:val="0"/>
      <w:lvlText w:val="%1.%2"/>
      <w:lvlJc w:val="left"/>
      <w:pPr>
        <w:tabs>
          <w:tab w:val="num" w:pos="792"/>
        </w:tabs>
        <w:ind w:left="792" w:hanging="792"/>
      </w:pPr>
      <w:rPr>
        <w:rFonts w:ascii="Arial" w:hAnsi="Arial" w:hint="default"/>
        <w:b/>
        <w:i w:val="0"/>
        <w:sz w:val="22"/>
      </w:rPr>
    </w:lvl>
    <w:lvl w:ilvl="2">
      <w:start w:val="1"/>
      <w:numFmt w:val="decimal"/>
      <w:lvlRestart w:val="0"/>
      <w:lvlText w:val="%1.%2.%3"/>
      <w:lvlJc w:val="left"/>
      <w:pPr>
        <w:tabs>
          <w:tab w:val="num" w:pos="1247"/>
        </w:tabs>
        <w:ind w:left="1247" w:hanging="1247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52676DF8"/>
    <w:multiLevelType w:val="multilevel"/>
    <w:tmpl w:val="0C883F50"/>
    <w:lvl w:ilvl="0">
      <w:start w:val="1"/>
      <w:numFmt w:val="decimal"/>
      <w:pStyle w:val="berschrift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7" w15:restartNumberingAfterBreak="0">
    <w:nsid w:val="678B03EC"/>
    <w:multiLevelType w:val="multilevel"/>
    <w:tmpl w:val="7D80FA18"/>
    <w:lvl w:ilvl="0">
      <w:start w:val="1"/>
      <w:numFmt w:val="decimal"/>
      <w:pStyle w:val="WHberschrift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WHberschrift2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WHberschrift3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959794630">
    <w:abstractNumId w:val="5"/>
  </w:num>
  <w:num w:numId="2" w16cid:durableId="2008317515">
    <w:abstractNumId w:val="5"/>
  </w:num>
  <w:num w:numId="3" w16cid:durableId="448090702">
    <w:abstractNumId w:val="5"/>
  </w:num>
  <w:num w:numId="4" w16cid:durableId="1998607054">
    <w:abstractNumId w:val="6"/>
  </w:num>
  <w:num w:numId="5" w16cid:durableId="607782005">
    <w:abstractNumId w:val="6"/>
  </w:num>
  <w:num w:numId="6" w16cid:durableId="2075005130">
    <w:abstractNumId w:val="6"/>
  </w:num>
  <w:num w:numId="7" w16cid:durableId="1653022151">
    <w:abstractNumId w:val="6"/>
  </w:num>
  <w:num w:numId="8" w16cid:durableId="1551762792">
    <w:abstractNumId w:val="2"/>
  </w:num>
  <w:num w:numId="9" w16cid:durableId="451675293">
    <w:abstractNumId w:val="0"/>
  </w:num>
  <w:num w:numId="10" w16cid:durableId="1571160899">
    <w:abstractNumId w:val="4"/>
  </w:num>
  <w:num w:numId="11" w16cid:durableId="1568832610">
    <w:abstractNumId w:val="1"/>
  </w:num>
  <w:num w:numId="12" w16cid:durableId="1672295726">
    <w:abstractNumId w:val="7"/>
  </w:num>
  <w:num w:numId="13" w16cid:durableId="2135472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de-CH" w:vendorID="64" w:dllVersion="0" w:nlCheck="1" w:checkStyle="0"/>
  <w:activeWritingStyle w:appName="MSWord" w:lang="de-DE" w:vendorID="64" w:dllVersion="0" w:nlCheck="1" w:checkStyle="1"/>
  <w:activeWritingStyle w:appName="MSWord" w:lang="de-CH" w:vendorID="64" w:dllVersion="4096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142"/>
  <w:drawingGridHorizontalSpacing w:val="57"/>
  <w:drawingGridVerticalSpacing w:val="57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08A"/>
    <w:rsid w:val="00022304"/>
    <w:rsid w:val="00083617"/>
    <w:rsid w:val="00100666"/>
    <w:rsid w:val="0010446C"/>
    <w:rsid w:val="001222D8"/>
    <w:rsid w:val="00151E4F"/>
    <w:rsid w:val="001879B5"/>
    <w:rsid w:val="001D0131"/>
    <w:rsid w:val="00204335"/>
    <w:rsid w:val="002205D6"/>
    <w:rsid w:val="002551EA"/>
    <w:rsid w:val="00286E2E"/>
    <w:rsid w:val="00313754"/>
    <w:rsid w:val="00341859"/>
    <w:rsid w:val="0036606C"/>
    <w:rsid w:val="003C4298"/>
    <w:rsid w:val="00407483"/>
    <w:rsid w:val="00445E52"/>
    <w:rsid w:val="00481301"/>
    <w:rsid w:val="00482E5B"/>
    <w:rsid w:val="004A15C4"/>
    <w:rsid w:val="006020E5"/>
    <w:rsid w:val="006634C1"/>
    <w:rsid w:val="006635E2"/>
    <w:rsid w:val="006B5C4A"/>
    <w:rsid w:val="006F0969"/>
    <w:rsid w:val="006F221F"/>
    <w:rsid w:val="0070396A"/>
    <w:rsid w:val="00704E2D"/>
    <w:rsid w:val="007264F7"/>
    <w:rsid w:val="00755BB3"/>
    <w:rsid w:val="00834645"/>
    <w:rsid w:val="008515D0"/>
    <w:rsid w:val="00870E7D"/>
    <w:rsid w:val="0087708A"/>
    <w:rsid w:val="008E6EE6"/>
    <w:rsid w:val="00903446"/>
    <w:rsid w:val="00927915"/>
    <w:rsid w:val="00966EF1"/>
    <w:rsid w:val="009A62B7"/>
    <w:rsid w:val="00A60D7D"/>
    <w:rsid w:val="00A6702F"/>
    <w:rsid w:val="00A7162B"/>
    <w:rsid w:val="00AD7482"/>
    <w:rsid w:val="00B21BAE"/>
    <w:rsid w:val="00B36598"/>
    <w:rsid w:val="00BD639F"/>
    <w:rsid w:val="00C22184"/>
    <w:rsid w:val="00C37DA5"/>
    <w:rsid w:val="00D031A7"/>
    <w:rsid w:val="00D0667B"/>
    <w:rsid w:val="00D13F11"/>
    <w:rsid w:val="00D64B23"/>
    <w:rsid w:val="00D82D98"/>
    <w:rsid w:val="00D951D3"/>
    <w:rsid w:val="00DB0B3B"/>
    <w:rsid w:val="00DC3A0D"/>
    <w:rsid w:val="00E02F53"/>
    <w:rsid w:val="00E1638A"/>
    <w:rsid w:val="00E75653"/>
    <w:rsid w:val="00E911E7"/>
    <w:rsid w:val="00EC0A35"/>
    <w:rsid w:val="00ED04C2"/>
    <w:rsid w:val="00EE0AEE"/>
    <w:rsid w:val="00F20770"/>
    <w:rsid w:val="00F25C1B"/>
    <w:rsid w:val="00F43A7B"/>
    <w:rsid w:val="00F73030"/>
    <w:rsid w:val="00F97BB0"/>
    <w:rsid w:val="00FA6E16"/>
    <w:rsid w:val="00FE0FAA"/>
    <w:rsid w:val="00FF5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79798B"/>
  <w15:chartTrackingRefBased/>
  <w15:docId w15:val="{1C6407E5-3A1C-488F-8CD1-E8A92BA66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634C1"/>
    <w:rPr>
      <w:rFonts w:ascii="Instrument Sans" w:hAnsi="Instrument Sans"/>
      <w:lang w:eastAsia="de-DE"/>
    </w:rPr>
  </w:style>
  <w:style w:type="paragraph" w:styleId="berschrift1">
    <w:name w:val="heading 1"/>
    <w:basedOn w:val="Ueberschrift"/>
    <w:next w:val="Standard"/>
    <w:qFormat/>
    <w:rsid w:val="00100666"/>
    <w:pPr>
      <w:keepNext/>
      <w:numPr>
        <w:numId w:val="4"/>
      </w:numPr>
      <w:outlineLvl w:val="0"/>
    </w:pPr>
    <w:rPr>
      <w:rFonts w:ascii="Instrument Sans Medium" w:hAnsi="Instrument Sans Medium"/>
      <w:b w:val="0"/>
      <w:color w:val="A74F58"/>
      <w:kern w:val="28"/>
      <w:sz w:val="21"/>
    </w:rPr>
  </w:style>
  <w:style w:type="paragraph" w:styleId="berschrift2">
    <w:name w:val="heading 2"/>
    <w:basedOn w:val="Standard"/>
    <w:next w:val="Standard"/>
    <w:qFormat/>
    <w:rsid w:val="00755BB3"/>
    <w:pPr>
      <w:keepNext/>
      <w:numPr>
        <w:ilvl w:val="1"/>
        <w:numId w:val="5"/>
      </w:numPr>
      <w:outlineLvl w:val="1"/>
    </w:pPr>
    <w:rPr>
      <w:rFonts w:ascii="Instrument Sans Medium" w:hAnsi="Instrument Sans Medium"/>
      <w:color w:val="A74F58"/>
      <w:sz w:val="21"/>
    </w:rPr>
  </w:style>
  <w:style w:type="paragraph" w:styleId="berschrift3">
    <w:name w:val="heading 3"/>
    <w:basedOn w:val="Standard"/>
    <w:next w:val="Standard"/>
    <w:qFormat/>
    <w:rsid w:val="00755BB3"/>
    <w:pPr>
      <w:keepNext/>
      <w:numPr>
        <w:ilvl w:val="2"/>
        <w:numId w:val="6"/>
      </w:numPr>
      <w:outlineLvl w:val="2"/>
    </w:pPr>
    <w:rPr>
      <w:rFonts w:ascii="Instrument Sans Medium" w:hAnsi="Instrument Sans Medium"/>
      <w:color w:val="A74F58"/>
      <w:sz w:val="21"/>
    </w:rPr>
  </w:style>
  <w:style w:type="paragraph" w:styleId="berschrift4">
    <w:name w:val="heading 4"/>
    <w:basedOn w:val="Standard"/>
    <w:next w:val="Standard"/>
    <w:qFormat/>
    <w:rsid w:val="00755BB3"/>
    <w:pPr>
      <w:keepNext/>
      <w:numPr>
        <w:ilvl w:val="3"/>
        <w:numId w:val="7"/>
      </w:numPr>
      <w:ind w:left="862" w:hanging="862"/>
      <w:outlineLvl w:val="3"/>
    </w:pPr>
    <w:rPr>
      <w:rFonts w:ascii="Instrument Sans Medium" w:hAnsi="Instrument Sans Medium"/>
      <w:color w:val="A74F58"/>
      <w:sz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klein"/>
    <w:basedOn w:val="Ueberschrift"/>
    <w:next w:val="Untertitelklein"/>
    <w:qFormat/>
    <w:rsid w:val="00100666"/>
    <w:rPr>
      <w:rFonts w:ascii="Instrument Sans Medium" w:hAnsi="Instrument Sans Medium"/>
      <w:b w:val="0"/>
      <w:color w:val="A74F58"/>
      <w:sz w:val="33"/>
    </w:rPr>
  </w:style>
  <w:style w:type="paragraph" w:customStyle="1" w:styleId="Ueberschrift">
    <w:name w:val="Ueberschrift"/>
    <w:basedOn w:val="Standard"/>
    <w:next w:val="Standard"/>
    <w:rsid w:val="00151E4F"/>
    <w:rPr>
      <w:b/>
      <w:color w:val="A74E57"/>
    </w:rPr>
  </w:style>
  <w:style w:type="paragraph" w:styleId="Verzeichnis1">
    <w:name w:val="toc 1"/>
    <w:basedOn w:val="Standard"/>
    <w:next w:val="Standard"/>
    <w:autoRedefine/>
    <w:uiPriority w:val="39"/>
    <w:pPr>
      <w:tabs>
        <w:tab w:val="left" w:pos="851"/>
        <w:tab w:val="right" w:leader="dot" w:pos="9629"/>
      </w:tabs>
    </w:pPr>
  </w:style>
  <w:style w:type="paragraph" w:styleId="Kopfzeile">
    <w:name w:val="header"/>
    <w:basedOn w:val="Standard"/>
    <w:link w:val="KopfzeileZchn"/>
    <w:uiPriority w:val="99"/>
    <w:semiHidden/>
    <w:rsid w:val="006B5C4A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022304"/>
    <w:rPr>
      <w:rFonts w:ascii="Arial" w:hAnsi="Arial"/>
      <w:sz w:val="22"/>
      <w:lang w:eastAsia="de-DE"/>
    </w:rPr>
  </w:style>
  <w:style w:type="paragraph" w:styleId="Fuzeile">
    <w:name w:val="footer"/>
    <w:aliases w:val="WH Fußzeile"/>
    <w:basedOn w:val="Standard"/>
    <w:link w:val="FuzeileZchn"/>
    <w:uiPriority w:val="99"/>
    <w:rsid w:val="006B5C4A"/>
    <w:pPr>
      <w:tabs>
        <w:tab w:val="center" w:pos="4536"/>
        <w:tab w:val="right" w:pos="9072"/>
      </w:tabs>
    </w:pPr>
  </w:style>
  <w:style w:type="character" w:customStyle="1" w:styleId="FuzeileZchn">
    <w:name w:val="Fußzeile Zchn"/>
    <w:aliases w:val="WH Fußzeile Zchn"/>
    <w:basedOn w:val="Absatz-Standardschriftart"/>
    <w:link w:val="Fuzeile"/>
    <w:uiPriority w:val="99"/>
    <w:rsid w:val="00022304"/>
    <w:rPr>
      <w:rFonts w:ascii="Arial" w:hAnsi="Arial"/>
      <w:sz w:val="22"/>
      <w:lang w:eastAsia="de-DE"/>
    </w:rPr>
  </w:style>
  <w:style w:type="paragraph" w:customStyle="1" w:styleId="Aufzhlung">
    <w:name w:val="Aufzählung"/>
    <w:basedOn w:val="Standard"/>
    <w:link w:val="AufzhlungZchn"/>
    <w:autoRedefine/>
    <w:rsid w:val="006634C1"/>
    <w:pPr>
      <w:numPr>
        <w:numId w:val="8"/>
      </w:numPr>
      <w:ind w:left="357" w:hanging="357"/>
      <w:contextualSpacing/>
    </w:pPr>
  </w:style>
  <w:style w:type="paragraph" w:customStyle="1" w:styleId="WHBox">
    <w:name w:val="WH_Box"/>
    <w:qFormat/>
    <w:rsid w:val="00313754"/>
    <w:pPr>
      <w:spacing w:line="254" w:lineRule="auto"/>
    </w:pPr>
    <w:rPr>
      <w:rFonts w:ascii="Instrument Sans Medium" w:eastAsiaTheme="minorHAnsi" w:hAnsi="Instrument Sans Medium" w:cstheme="minorBidi"/>
      <w:color w:val="A74F58"/>
      <w:sz w:val="17"/>
      <w:szCs w:val="17"/>
      <w:lang w:eastAsia="en-US"/>
    </w:rPr>
  </w:style>
  <w:style w:type="paragraph" w:styleId="Listenabsatz">
    <w:name w:val="List Paragraph"/>
    <w:basedOn w:val="Standard"/>
    <w:uiPriority w:val="34"/>
    <w:qFormat/>
    <w:rsid w:val="006634C1"/>
    <w:pPr>
      <w:ind w:left="720"/>
      <w:contextualSpacing/>
    </w:pPr>
  </w:style>
  <w:style w:type="character" w:styleId="SchwacherVerweis">
    <w:name w:val="Subtle Reference"/>
    <w:basedOn w:val="Absatz-Standardschriftart"/>
    <w:uiPriority w:val="31"/>
    <w:rsid w:val="006634C1"/>
    <w:rPr>
      <w:smallCaps/>
      <w:color w:val="5A5A5A" w:themeColor="text1" w:themeTint="A5"/>
    </w:rPr>
  </w:style>
  <w:style w:type="paragraph" w:customStyle="1" w:styleId="Aufzhlung1">
    <w:name w:val="Aufzählung 1"/>
    <w:basedOn w:val="Aufzhlung"/>
    <w:link w:val="Aufzhlung1Zchn"/>
    <w:qFormat/>
    <w:rsid w:val="00A7162B"/>
    <w:pPr>
      <w:numPr>
        <w:numId w:val="10"/>
      </w:numPr>
    </w:pPr>
  </w:style>
  <w:style w:type="character" w:customStyle="1" w:styleId="AufzhlungZchn">
    <w:name w:val="Aufzählung Zchn"/>
    <w:basedOn w:val="Absatz-Standardschriftart"/>
    <w:link w:val="Aufzhlung"/>
    <w:rsid w:val="006634C1"/>
    <w:rPr>
      <w:rFonts w:ascii="Instrument Sans" w:hAnsi="Instrument Sans"/>
      <w:lang w:eastAsia="de-DE"/>
    </w:rPr>
  </w:style>
  <w:style w:type="character" w:customStyle="1" w:styleId="Aufzhlung1Zchn">
    <w:name w:val="Aufzählung 1 Zchn"/>
    <w:basedOn w:val="AufzhlungZchn"/>
    <w:link w:val="Aufzhlung1"/>
    <w:rsid w:val="00A7162B"/>
    <w:rPr>
      <w:rFonts w:ascii="Instrument Sans" w:hAnsi="Instrument Sans"/>
      <w:lang w:eastAsia="de-DE"/>
    </w:rPr>
  </w:style>
  <w:style w:type="paragraph" w:customStyle="1" w:styleId="Untertitelklein">
    <w:name w:val="Untertitel klein"/>
    <w:basedOn w:val="Ueberschrift"/>
    <w:next w:val="Standard"/>
    <w:link w:val="UntertitelkleinZchn"/>
    <w:qFormat/>
    <w:rsid w:val="00100666"/>
    <w:rPr>
      <w:rFonts w:ascii="Instrument Sans Medium" w:hAnsi="Instrument Sans Medium"/>
      <w:b w:val="0"/>
      <w:sz w:val="27"/>
    </w:rPr>
  </w:style>
  <w:style w:type="character" w:customStyle="1" w:styleId="UntertitelkleinZchn">
    <w:name w:val="Untertitel klein Zchn"/>
    <w:basedOn w:val="Absatz-Standardschriftart"/>
    <w:link w:val="Untertitelklein"/>
    <w:rsid w:val="00100666"/>
    <w:rPr>
      <w:rFonts w:ascii="Instrument Sans Medium" w:hAnsi="Instrument Sans Medium"/>
      <w:color w:val="A74E57"/>
      <w:sz w:val="27"/>
      <w:lang w:eastAsia="de-DE"/>
    </w:rPr>
  </w:style>
  <w:style w:type="paragraph" w:customStyle="1" w:styleId="WHDokumenttitelGross">
    <w:name w:val="WH Dokumenttitel Gross"/>
    <w:basedOn w:val="Standard"/>
    <w:next w:val="Standard"/>
    <w:qFormat/>
    <w:rsid w:val="00F73030"/>
    <w:pPr>
      <w:keepNext/>
      <w:keepLines/>
      <w:tabs>
        <w:tab w:val="left" w:pos="567"/>
      </w:tabs>
      <w:spacing w:before="330" w:after="480"/>
      <w:outlineLvl w:val="0"/>
    </w:pPr>
    <w:rPr>
      <w:rFonts w:ascii="Instrument Sans Medium" w:eastAsiaTheme="majorEastAsia" w:hAnsi="Instrument Sans Medium" w:cs="Instrument Sans Medium"/>
      <w:color w:val="A74F58"/>
      <w:spacing w:val="2"/>
      <w:sz w:val="40"/>
      <w:szCs w:val="40"/>
      <w:lang w:eastAsia="en-US"/>
    </w:rPr>
  </w:style>
  <w:style w:type="paragraph" w:styleId="Verzeichnis2">
    <w:name w:val="toc 2"/>
    <w:basedOn w:val="Standard"/>
    <w:next w:val="Standard"/>
    <w:autoRedefine/>
    <w:uiPriority w:val="39"/>
    <w:unhideWhenUsed/>
    <w:rsid w:val="00F73030"/>
    <w:pPr>
      <w:tabs>
        <w:tab w:val="left" w:pos="1064"/>
        <w:tab w:val="right" w:leader="dot" w:pos="9004"/>
      </w:tabs>
      <w:autoSpaceDE w:val="0"/>
      <w:autoSpaceDN w:val="0"/>
      <w:adjustRightInd w:val="0"/>
      <w:spacing w:after="100" w:line="288" w:lineRule="auto"/>
      <w:ind w:left="340"/>
      <w:textAlignment w:val="center"/>
    </w:pPr>
    <w:rPr>
      <w:rFonts w:eastAsiaTheme="minorHAnsi" w:cs="Instrument Sans Medium"/>
      <w:noProof/>
      <w:color w:val="A74F58"/>
      <w:spacing w:val="1"/>
      <w:szCs w:val="21"/>
      <w:lang w:val="de-DE" w:eastAsia="en-US"/>
    </w:rPr>
  </w:style>
  <w:style w:type="character" w:styleId="Hyperlink">
    <w:name w:val="Hyperlink"/>
    <w:basedOn w:val="Absatz-Standardschriftart"/>
    <w:uiPriority w:val="99"/>
    <w:unhideWhenUsed/>
    <w:rsid w:val="00F73030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F73030"/>
    <w:pPr>
      <w:tabs>
        <w:tab w:val="left" w:pos="1064"/>
        <w:tab w:val="right" w:leader="dot" w:pos="9004"/>
      </w:tabs>
      <w:spacing w:after="100"/>
      <w:ind w:left="490"/>
    </w:pPr>
    <w:rPr>
      <w:rFonts w:ascii="Instrument Sans Medium" w:eastAsiaTheme="minorHAnsi" w:hAnsi="Instrument Sans Medium" w:cstheme="minorBidi"/>
      <w:noProof/>
      <w:color w:val="A74F58"/>
      <w:szCs w:val="24"/>
      <w:lang w:eastAsia="en-US"/>
    </w:rPr>
  </w:style>
  <w:style w:type="paragraph" w:customStyle="1" w:styleId="WHDokumenttitelKlein">
    <w:name w:val="WH Dokumenttitel Klein"/>
    <w:basedOn w:val="WHDokumenttitelGross"/>
    <w:rsid w:val="00F73030"/>
    <w:rPr>
      <w:sz w:val="33"/>
      <w:szCs w:val="33"/>
    </w:rPr>
  </w:style>
  <w:style w:type="paragraph" w:customStyle="1" w:styleId="WHberschrift1">
    <w:name w:val="WH Überschrift 1"/>
    <w:basedOn w:val="berschrift1"/>
    <w:next w:val="WHberschrift2"/>
    <w:autoRedefine/>
    <w:qFormat/>
    <w:rsid w:val="00F73030"/>
    <w:pPr>
      <w:keepLines/>
      <w:numPr>
        <w:numId w:val="12"/>
      </w:numPr>
      <w:tabs>
        <w:tab w:val="left" w:pos="567"/>
      </w:tabs>
      <w:spacing w:before="330"/>
    </w:pPr>
    <w:rPr>
      <w:rFonts w:eastAsiaTheme="majorEastAsia" w:cs="Instrument Sans Medium"/>
      <w:spacing w:val="2"/>
      <w:kern w:val="0"/>
      <w:sz w:val="33"/>
      <w:szCs w:val="33"/>
      <w:lang w:eastAsia="en-US"/>
    </w:rPr>
  </w:style>
  <w:style w:type="paragraph" w:customStyle="1" w:styleId="WHberschrift2">
    <w:name w:val="WH Überschrift 2"/>
    <w:basedOn w:val="berschrift2"/>
    <w:next w:val="WHStandard"/>
    <w:qFormat/>
    <w:rsid w:val="00F73030"/>
    <w:pPr>
      <w:keepLines/>
      <w:numPr>
        <w:numId w:val="12"/>
      </w:numPr>
      <w:tabs>
        <w:tab w:val="left" w:pos="567"/>
      </w:tabs>
      <w:spacing w:before="120"/>
    </w:pPr>
    <w:rPr>
      <w:rFonts w:eastAsiaTheme="majorEastAsia" w:cs="Instrument Sans Medium"/>
      <w:spacing w:val="1"/>
      <w:sz w:val="27"/>
      <w:szCs w:val="27"/>
      <w:lang w:eastAsia="en-US"/>
    </w:rPr>
  </w:style>
  <w:style w:type="paragraph" w:customStyle="1" w:styleId="WHAufzhlung">
    <w:name w:val="WH Aufzählung"/>
    <w:basedOn w:val="Standard"/>
    <w:qFormat/>
    <w:rsid w:val="00F73030"/>
    <w:pPr>
      <w:numPr>
        <w:numId w:val="11"/>
      </w:numPr>
      <w:tabs>
        <w:tab w:val="left" w:pos="709"/>
      </w:tabs>
      <w:autoSpaceDE w:val="0"/>
      <w:autoSpaceDN w:val="0"/>
      <w:adjustRightInd w:val="0"/>
      <w:spacing w:before="120" w:line="288" w:lineRule="auto"/>
      <w:contextualSpacing/>
      <w:textAlignment w:val="center"/>
    </w:pPr>
    <w:rPr>
      <w:rFonts w:eastAsiaTheme="minorHAnsi" w:cs="Instrument Sans Medium"/>
      <w:color w:val="000000"/>
      <w:spacing w:val="1"/>
      <w:szCs w:val="21"/>
      <w:lang w:val="de-DE" w:eastAsia="en-US"/>
    </w:rPr>
  </w:style>
  <w:style w:type="paragraph" w:customStyle="1" w:styleId="WHStandard">
    <w:name w:val="WH Standard"/>
    <w:basedOn w:val="Standard"/>
    <w:qFormat/>
    <w:rsid w:val="00F73030"/>
    <w:pPr>
      <w:tabs>
        <w:tab w:val="left" w:pos="680"/>
      </w:tabs>
      <w:autoSpaceDE w:val="0"/>
      <w:autoSpaceDN w:val="0"/>
      <w:adjustRightInd w:val="0"/>
      <w:spacing w:line="288" w:lineRule="auto"/>
      <w:textAlignment w:val="center"/>
    </w:pPr>
    <w:rPr>
      <w:rFonts w:eastAsiaTheme="minorHAnsi" w:cs="Instrument Sans Medium"/>
      <w:color w:val="000000"/>
      <w:spacing w:val="1"/>
      <w:szCs w:val="21"/>
      <w:lang w:val="de-DE" w:eastAsia="en-US"/>
    </w:rPr>
  </w:style>
  <w:style w:type="paragraph" w:customStyle="1" w:styleId="WHberschrift3">
    <w:name w:val="WH Überschrift 3"/>
    <w:basedOn w:val="berschrift3"/>
    <w:autoRedefine/>
    <w:qFormat/>
    <w:rsid w:val="00F73030"/>
    <w:pPr>
      <w:keepLines/>
      <w:numPr>
        <w:numId w:val="12"/>
      </w:numPr>
      <w:tabs>
        <w:tab w:val="left" w:pos="567"/>
      </w:tabs>
      <w:spacing w:before="120"/>
      <w:outlineLvl w:val="1"/>
    </w:pPr>
    <w:rPr>
      <w:rFonts w:eastAsiaTheme="majorEastAsia" w:cstheme="majorBidi"/>
      <w:szCs w:val="26"/>
      <w:lang w:eastAsia="en-US"/>
    </w:rPr>
  </w:style>
  <w:style w:type="paragraph" w:customStyle="1" w:styleId="WHAufzhlungNummeriert">
    <w:name w:val="WH Aufzählung Nummeriert"/>
    <w:basedOn w:val="WHAufzhlung"/>
    <w:qFormat/>
    <w:rsid w:val="00F73030"/>
    <w:pPr>
      <w:numPr>
        <w:ilvl w:val="2"/>
        <w:numId w:val="13"/>
      </w:numPr>
      <w:ind w:left="357" w:hanging="3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trav\Downloads\A4-Hoch%20interne%20Vorlage%20BWH%20(3)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wner xmlns="58c67329-e253-44dc-bc79-ad0b7c2751e2">
      <UserInfo>
        <DisplayName/>
        <AccountId xsi:nil="true"/>
        <AccountType/>
      </UserInfo>
    </Owner>
    <lcf76f155ced4ddcb4097134ff3c332f xmlns="58c67329-e253-44dc-bc79-ad0b7c2751e2">
      <Terms xmlns="http://schemas.microsoft.com/office/infopath/2007/PartnerControls"/>
    </lcf76f155ced4ddcb4097134ff3c332f>
    <TaxCatchAll xmlns="6a3e396e-1709-4fd5-bb32-4c8066b12d09" xsi:nil="true"/>
    <Prozessname xmlns="58c67329-e253-44dc-bc79-ad0b7c2751e2" xsi:nil="true"/>
    <Dokumenttyp xmlns="58c67329-e253-44dc-bc79-ad0b7c2751e2" xsi:nil="true"/>
    <Hauptprozess xmlns="58c67329-e253-44dc-bc79-ad0b7c2751e2" xsi:nil="true"/>
    <Prozess xmlns="58c67329-e253-44dc-bc79-ad0b7c2751e2" xsi:nil="true"/>
    <Kategorie xmlns="58c67329-e253-44dc-bc79-ad0b7c2751e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F70999FCE019E49A71BEC228EF00EFC" ma:contentTypeVersion="20" ma:contentTypeDescription="Ein neues Dokument erstellen." ma:contentTypeScope="" ma:versionID="db37172e8d389a3387e90ad7001edb13">
  <xsd:schema xmlns:xsd="http://www.w3.org/2001/XMLSchema" xmlns:xs="http://www.w3.org/2001/XMLSchema" xmlns:p="http://schemas.microsoft.com/office/2006/metadata/properties" xmlns:ns2="58c67329-e253-44dc-bc79-ad0b7c2751e2" xmlns:ns3="6a3e396e-1709-4fd5-bb32-4c8066b12d09" targetNamespace="http://schemas.microsoft.com/office/2006/metadata/properties" ma:root="true" ma:fieldsID="f8d45d61bdbf189e220d192c378dd73e" ns2:_="" ns3:_="">
    <xsd:import namespace="58c67329-e253-44dc-bc79-ad0b7c2751e2"/>
    <xsd:import namespace="6a3e396e-1709-4fd5-bb32-4c8066b12d09"/>
    <xsd:element name="properties">
      <xsd:complexType>
        <xsd:sequence>
          <xsd:element name="documentManagement">
            <xsd:complexType>
              <xsd:all>
                <xsd:element ref="ns2:Owner" minOccurs="0"/>
                <xsd:element ref="ns2:Prozess" minOccurs="0"/>
                <xsd:element ref="ns2:Hauptprozess" minOccurs="0"/>
                <xsd:element ref="ns2:Dokumenttyp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Kategorie" minOccurs="0"/>
                <xsd:element ref="ns2:Prozessnam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c67329-e253-44dc-bc79-ad0b7c2751e2" elementFormDefault="qualified">
    <xsd:import namespace="http://schemas.microsoft.com/office/2006/documentManagement/types"/>
    <xsd:import namespace="http://schemas.microsoft.com/office/infopath/2007/PartnerControls"/>
    <xsd:element name="Owner" ma:index="8" nillable="true" ma:displayName="Owner" ma:format="Dropdown" ma:list="UserInfo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ozess" ma:index="9" nillable="true" ma:displayName="Prozess" ma:format="Dropdown" ma:list="{f36b88c0-e7f2-4169-8d9f-1b30ad896dad}" ma:internalName="Prozess" ma:readOnly="false" ma:showField="Title">
      <xsd:simpleType>
        <xsd:restriction base="dms:Lookup"/>
      </xsd:simpleType>
    </xsd:element>
    <xsd:element name="Hauptprozess" ma:index="10" nillable="true" ma:displayName="Hauptprozess" ma:format="Dropdown" ma:list="{f36b88c0-e7f2-4169-8d9f-1b30ad896dad}" ma:internalName="Hauptprozess" ma:showField="Prozess_x002d_ID">
      <xsd:simpleType>
        <xsd:restriction base="dms:Lookup"/>
      </xsd:simpleType>
    </xsd:element>
    <xsd:element name="Dokumenttyp" ma:index="11" nillable="true" ma:displayName="Dokumenttyp" ma:format="Dropdown" ma:internalName="Dokumenttyp">
      <xsd:simpleType>
        <xsd:restriction base="dms:Choice">
          <xsd:enumeration value="Beschreibung"/>
          <xsd:enumeration value="Formular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Kategorie" ma:index="15" nillable="true" ma:displayName="Kategorie" ma:format="Dropdown" ma:internalName="Kategorie">
      <xsd:simpleType>
        <xsd:restriction base="dms:Text">
          <xsd:maxLength value="255"/>
        </xsd:restriction>
      </xsd:simpleType>
    </xsd:element>
    <xsd:element name="Prozessname" ma:index="16" nillable="true" ma:displayName="Prozessname" ma:format="Dropdown" ma:internalName="Prozessname">
      <xsd:simpleType>
        <xsd:restriction base="dms:Text">
          <xsd:maxLength value="255"/>
        </xsd:restriction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911cbe4c-5090-49c0-b81d-29358ebaf9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e396e-1709-4fd5-bb32-4c8066b12d0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010305ec-82e2-474a-ab7c-591c985e5e80}" ma:internalName="TaxCatchAll" ma:showField="CatchAllData" ma:web="6a3e396e-1709-4fd5-bb32-4c8066b12d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3D872A-E477-43F3-9EEA-AAD194EA33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77D9E2-4B5D-428C-AB52-760EC9E60DD7}">
  <ds:schemaRefs>
    <ds:schemaRef ds:uri="http://schemas.microsoft.com/office/2006/metadata/properties"/>
    <ds:schemaRef ds:uri="http://schemas.microsoft.com/office/infopath/2007/PartnerControls"/>
    <ds:schemaRef ds:uri="58c67329-e253-44dc-bc79-ad0b7c2751e2"/>
    <ds:schemaRef ds:uri="6a3e396e-1709-4fd5-bb32-4c8066b12d09"/>
  </ds:schemaRefs>
</ds:datastoreItem>
</file>

<file path=customXml/itemProps3.xml><?xml version="1.0" encoding="utf-8"?>
<ds:datastoreItem xmlns:ds="http://schemas.openxmlformats.org/officeDocument/2006/customXml" ds:itemID="{EA140DD1-E44D-4C87-B695-EAF8DCCD002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6A3A967-6EFD-42E0-83AE-D01444914E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c67329-e253-44dc-bc79-ad0b7c2751e2"/>
    <ds:schemaRef ds:uri="6a3e396e-1709-4fd5-bb32-4c8066b12d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A4-Hoch interne Vorlage BWH (3)</Template>
  <TotalTime>0</TotalTime>
  <Pages>2</Pages>
  <Words>74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Titel</vt:lpstr>
    </vt:vector>
  </TitlesOfParts>
  <Company>inOri GmbH</Company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</dc:title>
  <dc:subject/>
  <dc:creator>Nicola Travaglini</dc:creator>
  <cp:keywords/>
  <dc:description/>
  <cp:lastModifiedBy>Nicola Travaglini</cp:lastModifiedBy>
  <cp:revision>2</cp:revision>
  <dcterms:created xsi:type="dcterms:W3CDTF">2026-05-16T12:51:00Z</dcterms:created>
  <dcterms:modified xsi:type="dcterms:W3CDTF">2026-05-16T12:51:00Z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0x0101003F70999FCE019E49A71BEC228EF00EFC</vt:lpwstr>
  </property>
</Properties>
</file>